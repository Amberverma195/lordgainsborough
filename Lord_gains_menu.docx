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auto">
    <v:background>
      <v:fill r:id="rId2" type="frame"/>
    </v:background>
  </w:background>
  <w:body>
    <w:p>
      <w:pPr>
        <w:pStyle w:val="GraphicsAnchor"/>
        <w:spacing w:lineRule="auto" w:line="240"/>
        <w:ind w:hanging="0" w:start="0"/>
        <w:jc w:val="center"/>
        <w:rPr>
          <w:rFonts w:ascii="Arial" w:hAnsi="Arial" w:cs="Arial"/>
          <w:color w:val="000000"/>
          <w:highlight w:val="none"/>
          <w:shd w:fill="E8F2A1" w:val="clear"/>
          <w:lang w:val="en-CA"/>
        </w:rPr>
      </w:pPr>
      <w:r>
        <w:rPr>
          <w:rFonts w:cs="Arial" w:ascii="Arial" w:hAnsi="Arial"/>
          <w:color w:val="000000"/>
          <w:shd w:fill="E8F2A1" w:val="clear"/>
          <w:lang w:val="en-CA"/>
        </w:rPr>
      </w:r>
    </w:p>
    <w:p>
      <w:pPr>
        <w:pStyle w:val="GraphicsAnchor"/>
        <w:spacing w:lineRule="auto" w:line="240"/>
        <w:ind w:hanging="0" w:start="0"/>
        <w:jc w:val="center"/>
        <w:rPr>
          <w:rFonts w:eastAsia="" w:eastAsiaTheme="majorEastAsia"/>
          <w:b w:val="false"/>
          <w:bCs w:val="false"/>
          <w:sz w:val="48"/>
          <w:szCs w:val="48"/>
          <w:highlight w:val="none"/>
          <w:shd w:fill="AFD095" w:val="clear"/>
        </w:rPr>
      </w:pPr>
      <w:r>
        <w:rPr>
          <w:rFonts w:eastAsia="" w:cs="Arial" w:ascii="Arial" w:hAnsi="Arial" w:eastAsiaTheme="majorEastAsia"/>
          <w:b w:val="false"/>
          <w:bCs w:val="false"/>
          <w:caps/>
          <w:color w:val="000000"/>
          <w:spacing w:val="-10"/>
          <w:kern w:val="2"/>
          <w:sz w:val="48"/>
          <w:szCs w:val="48"/>
          <w:shd w:fill="AFD095" w:val="clear"/>
          <w:lang w:val="en-CA"/>
        </w:rPr>
        <w:t>AppetizerS</w:t>
      </w:r>
    </w:p>
    <w:p>
      <w:pPr>
        <w:pStyle w:val="GraphicsAnchor"/>
        <w:spacing w:lineRule="auto" w:line="240"/>
        <w:ind w:hanging="0" w:start="0"/>
        <w:jc w:val="center"/>
        <w:rPr>
          <w:rFonts w:ascii="Arial" w:hAnsi="Arial" w:cs="Arial"/>
          <w:color w:val="000000"/>
          <w:highlight w:val="none"/>
          <w:shd w:fill="E8F2A1" w:val="clear"/>
          <w:lang w:val="en-CA"/>
        </w:rPr>
      </w:pPr>
      <w:r>
        <w:rPr>
          <w:rFonts w:cs="Arial" w:ascii="Arial" w:hAnsi="Arial"/>
          <w:color w:val="000000"/>
          <w:shd w:fill="E8F2A1" w:val="clear"/>
          <w:lang w:val="en-CA"/>
        </w:rPr>
      </w:r>
    </w:p>
    <w:tbl>
      <w:tblPr>
        <w:tblStyle w:val="TableGrid"/>
        <w:tblW w:w="9360" w:type="dxa"/>
        <w:jc w:val="start"/>
        <w:tblInd w:w="87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0"/>
        <w:gridCol w:w="4624"/>
        <w:gridCol w:w="236"/>
      </w:tblGrid>
      <w:tr>
        <w:trPr>
          <w:trHeight w:val="1008" w:hRule="atLeast"/>
        </w:trPr>
        <w:tc>
          <w:tcPr>
            <w:tcW w:w="450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/>
            </w:pPr>
            <w:r>
              <w:rPr>
                <w:rStyle w:val="Strong"/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Cheesy Garlic Bread …… $13.99</w:t>
            </w:r>
            <w:r>
              <w:rPr>
                <w:rFonts w:eastAsia="Source Sans Pro" w:cs="Arial" w:ascii="Arial" w:hAnsi="Arial"/>
                <w:b w:val="false"/>
                <w:bCs w:val="false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br/>
            </w:r>
            <w:r>
              <w:rPr>
                <w:rFonts w:eastAsia="Source Sans Pro" w:cs="Arial" w:ascii="Arial" w:hAnsi="Arial"/>
                <w:b w:val="false"/>
                <w:bCs w:val="false"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 xml:space="preserve">Garlic butter, cheddar, and mozzarella melted over a toasted hoagie roll and baked to perfection. </w:t>
            </w:r>
            <w:r>
              <w:rPr>
                <w:rFonts w:eastAsia="Source Sans Pro" w:cs="Arial" w:ascii="Arial" w:hAnsi="Arial"/>
                <w:b w:val="false"/>
                <w:bCs w:val="false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br/>
            </w:r>
            <w:r>
              <w:rPr>
                <w:rStyle w:val="Strong"/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Add Bacon …… $3.00</w:t>
            </w:r>
            <w:r>
              <w:rPr>
                <w:rFonts w:eastAsia="Source Sans Pro" w:cs="Arial" w:ascii="Arial" w:hAnsi="Arial"/>
                <w:b w:val="false"/>
                <w:bCs w:val="false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 xml:space="preserve"> </w:t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bCs/>
                <w:color w:val="000000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bCs/>
                <w:color w:val="000000"/>
                <w:szCs w:val="24"/>
                <w:shd w:fill="E8F2A1" w:val="clear"/>
                <w:lang w:val="en-CA"/>
              </w:rPr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Cs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  <w:t>Jalapeno Poppers………………$14.99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shd w:fill="E8F2A1" w:val="clear"/>
                <w:lang w:val="en-C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Mozzarella Sticks……………$14.99</w:t>
              <w:br/>
            </w: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 xml:space="preserve">Six breaded, deep fried, mouth-watering </w:t>
              <w:br/>
              <w:t>Mozzarella sticks</w:t>
            </w: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shd w:fill="E8F2A1" w:val="clear"/>
                <w:lang w:val="en-C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4"/>
                <w:szCs w:val="24"/>
                <w:shd w:fill="E8F2A1" w:val="clear"/>
                <w:lang w:val="en-CA"/>
              </w:rPr>
              <w:t>Pickle Spears…………………..$11.99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eastAsia="Source Sans Pro" w:cs="Arial"/>
                <w:b/>
                <w:bCs/>
                <w:color w:val="000000"/>
                <w:kern w:val="0"/>
                <w:sz w:val="24"/>
                <w:szCs w:val="24"/>
                <w:highlight w:val="none"/>
                <w:shd w:fill="E8F2A1" w:val="clear"/>
                <w:lang w:val="en-CA" w:eastAsia="en-US" w:bidi="ar-SA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Battered Mushroom Caps……. $12.99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Jumbo mushroom caps, deep fried until golden brown and served with sour cream.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shd w:fill="E8F2A1" w:val="clear"/>
                <w:lang w:val="en-C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Homemade Potato Skins……..$14.99</w:t>
            </w: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br/>
            </w:r>
            <w:r>
              <w:rPr>
                <w:rFonts w:cs="Arial" w:ascii="Arial" w:hAnsi="Arial"/>
                <w:color w:val="000000"/>
                <w:sz w:val="24"/>
                <w:szCs w:val="24"/>
                <w:shd w:fill="auto" w:val="clear"/>
                <w:lang w:val="en-CA"/>
              </w:rPr>
              <w:t>Our house-made potato skins, deep-fried until crispy, topped with cheddar, mozzarella, and bacon, then baked until golden and served with sour cream.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shd w:fill="E8F2A1" w:val="clear"/>
                <w:lang w:val="en-C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Greek Fries…………………$14.99</w:t>
              <w:br/>
            </w:r>
            <w:r>
              <w:rPr>
                <w:rFonts w:ascii="Arial" w:hAnsi="Arial"/>
                <w:color w:val="000000"/>
                <w:sz w:val="24"/>
                <w:szCs w:val="24"/>
                <w:shd w:fill="auto" w:val="clear"/>
                <w:lang w:val="en-CA"/>
              </w:rPr>
              <w:t>Our home-cut fries topped with fresh tomato, tzatziki, feta cheese, olive oil, garlic, oregano, and paprika.</w:t>
            </w:r>
            <w:r>
              <w:rPr>
                <w:rFonts w:ascii="Arial" w:hAnsi="Arial"/>
                <w:color w:val="000000"/>
                <w:sz w:val="24"/>
                <w:szCs w:val="24"/>
                <w:shd w:fill="E8F2A1" w:val="clear"/>
                <w:lang w:val="en-CA"/>
              </w:rPr>
              <w:br/>
            </w: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E8F2A1" w:val="clear"/>
                <w:lang w:val="en-CA"/>
              </w:rPr>
              <w:t xml:space="preserve">Add gyro meat $4.00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shd w:fill="E8F2A1" w:val="clear"/>
                <w:lang w:val="en-CA"/>
              </w:rPr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  <w:t>Sweet Potato Fries…………….$9.99</w:t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Cs w:val="24"/>
                <w:shd w:fill="E8F2A1" w:val="clear"/>
                <w:lang w:val="en-C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sdt>
              <w:sdtPr>
                <w15:appearance w15:val="hidden"/>
                <w:id w:val="396256600"/>
                <w:placeholder>
                  <w:docPart w:val="19FA3D7E7C184B96AFB84FA92691380C"/>
                </w:placeholder>
              </w:sdtPr>
              <w:sdtContent>
                <w:r>
                  <w:rPr>
                    <w:rFonts w:eastAsia="Source Sans Pro" w:cs="Arial" w:ascii="Arial" w:hAnsi="Arial"/>
                    <w:b/>
                    <w:bCs/>
                    <w:color w:val="000000"/>
                    <w:kern w:val="0"/>
                    <w:sz w:val="24"/>
                    <w:szCs w:val="24"/>
                    <w:shd w:fill="E8F2A1" w:val="clear"/>
                    <w:lang w:val="en-CA" w:eastAsia="en-US" w:bidi="ar-SA"/>
                  </w:rPr>
                </w:r>
                <w:r>
                  <w:rPr>
                    <w:rFonts w:eastAsia="Source Sans Pro" w:cs="Arial" w:ascii="Arial" w:hAnsi="Arial"/>
                    <w:b/>
                    <w:bCs/>
                    <w:color w:val="000000"/>
                    <w:kern w:val="0"/>
                    <w:sz w:val="24"/>
                    <w:szCs w:val="24"/>
                    <w:shd w:fill="E8F2A1" w:val="clear"/>
                    <w:lang w:val="en-CA" w:eastAsia="en-US" w:bidi="ar-SA"/>
                  </w:rPr>
                  <w:t>Onion Rings…...……………….$9.99</w:t>
                  <w:br/>
                </w:r>
              </w:sdtContent>
            </w:sdt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Cs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  <w:t>Home-Cut Fries</w:t>
            </w:r>
            <w:r>
              <w:rPr>
                <w:rStyle w:val="Strong"/>
                <w:rFonts w:eastAsia="Source Sans Pro" w:cs="Arial" w:ascii="Arial" w:hAnsi="Arial"/>
                <w:b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—</w:t>
            </w:r>
            <w:r>
              <w:rPr>
                <w:rFonts w:eastAsia="Source Sans Pro" w:cs="Arial" w:ascii="Arial" w:hAnsi="Arial"/>
                <w:bCs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  <w:t xml:space="preserve">Sm 8.99 </w:t>
            </w:r>
            <w:r>
              <w:rPr>
                <w:rStyle w:val="Strong"/>
                <w:rFonts w:eastAsia="Source Sans Pro" w:cs="Arial" w:ascii="Arial" w:hAnsi="Arial"/>
                <w:b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 xml:space="preserve">— </w:t>
            </w:r>
            <w:r>
              <w:rPr>
                <w:rFonts w:eastAsia="Source Sans Pro" w:cs="Arial" w:ascii="Arial" w:hAnsi="Arial"/>
                <w:bCs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  <w:t>Lg 12.99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shd w:fill="E8F2A1" w:val="clear"/>
                <w:lang w:val="en-C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eastAsia="Source Sans Pro" w:cs="Arial"/>
                <w:color w:val="000000"/>
                <w:kern w:val="0"/>
                <w:sz w:val="24"/>
                <w:szCs w:val="24"/>
                <w:highlight w:val="none"/>
                <w:shd w:fill="E8F2A1" w:val="clear"/>
                <w:lang w:val="en-CA" w:eastAsia="en-US" w:bidi="ar-SA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</w:r>
          </w:p>
          <w:p>
            <w:pPr>
              <w:pStyle w:val="Heading1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shd w:fill="E8F2A1" w:val="clear"/>
                <w:lang w:val="en-CA"/>
              </w:rPr>
            </w:r>
          </w:p>
        </w:tc>
        <w:tc>
          <w:tcPr>
            <w:tcW w:w="462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Chicken Wings ………………… $15.99</w:t>
            </w:r>
            <w:r>
              <w:rPr>
                <w:rFonts w:eastAsia="Source Sans Pro" w:cs="Arial" w:ascii="Arial" w:hAnsi="Arial"/>
                <w:b w:val="false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br/>
            </w:r>
            <w:r>
              <w:rPr>
                <w:rFonts w:eastAsia="Source Sans Pro" w:cs="Arial" w:ascii="Arial" w:hAnsi="Arial"/>
                <w:b w:val="false"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1 lb of chicken wings tossed in your choice of sauce: Honey Garlic, Mild, Medium, Frank’s RedHot, Lemon &amp; Oregano, Hot Honey or Fire &amp; Ice</w:t>
            </w:r>
            <w:r>
              <w:rPr>
                <w:rFonts w:eastAsia="Source Sans Pro" w:cs="Arial" w:ascii="Arial" w:hAnsi="Arial"/>
                <w:b w:val="false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.</w:t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color w:val="000000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Cs w:val="24"/>
                <w:shd w:fill="E8F2A1" w:val="clear"/>
                <w:lang w:val="en-CA"/>
              </w:rPr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Chicken Fingers ……………… $12.99</w:t>
            </w:r>
            <w:r>
              <w:rPr>
                <w:rFonts w:eastAsia="Source Sans Pro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br/>
            </w:r>
            <w:r>
              <w:rPr>
                <w:rFonts w:eastAsia="Source Sans Pro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Four tender white-meat chicken fingers, lightly breaded and fried until golden.</w:t>
              <w:br/>
              <w:t xml:space="preserve">Served with your choice of plum, BBQ, or honey garlic sauce. </w:t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eastAsia="Source Sans Pro" w:cs="Arial"/>
                <w:b w:val="false"/>
                <w:bCs/>
                <w:color w:val="000000"/>
                <w:kern w:val="0"/>
                <w:sz w:val="24"/>
                <w:szCs w:val="24"/>
                <w:highlight w:val="none"/>
                <w:shd w:fill="E8F2A1" w:val="clear"/>
                <w:lang w:val="en-CA" w:eastAsia="en-US" w:bidi="ar-SA"/>
              </w:rPr>
            </w:pPr>
            <w:r>
              <w:rPr>
                <w:rFonts w:eastAsia="Source Sans Pro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/>
            </w:pPr>
            <w:sdt>
              <w:sdtPr>
                <w15:appearance w15:val="hidden"/>
                <w:id w:val="-908611997"/>
                <w:placeholder>
                  <w:docPart w:val="0BC6B9FD442845F3B151EBE1AA174A1D"/>
                </w:placeholder>
                <w:text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>
                <w:rStyle w:val="Strong"/>
                <w:rFonts w:ascii="Arial" w:hAnsi="Arial"/>
                <w:b/>
                <w:color w:val="000000"/>
                <w:shd w:fill="E8F2A1" w:val="clear"/>
                <w:lang w:val="en-CA"/>
              </w:rPr>
              <w:t>Bruschetta …………………… $1</w:t>
            </w:r>
            <w:r>
              <w:rPr>
                <w:rStyle w:val="Strong"/>
                <w:rFonts w:ascii="Arial" w:hAnsi="Arial"/>
                <w:b/>
                <w:color w:val="000000"/>
                <w:shd w:fill="E8F2A1" w:val="clear"/>
                <w:lang w:val="en-CA"/>
              </w:rPr>
              <w:t>3.99</w:t>
            </w:r>
            <w:r>
              <w:rPr>
                <w:rFonts w:ascii="Arial" w:hAnsi="Arial"/>
                <w:color w:val="000000"/>
                <w:shd w:fill="E8F2A1" w:val="clear"/>
                <w:lang w:val="en-CA"/>
              </w:rPr>
              <w:br/>
            </w:r>
            <w:r>
              <w:rPr>
                <w:rFonts w:ascii="Arial" w:hAnsi="Arial"/>
                <w:b w:val="false"/>
                <w:bCs w:val="false"/>
                <w:color w:val="000000"/>
                <w:shd w:fill="auto" w:val="clear"/>
                <w:lang w:val="en-CA"/>
              </w:rPr>
              <w:t xml:space="preserve">Toasted Hoagie bun with olive oil, garlic, fresh tomatoes, green peppers, onions, mozzarella, and feta cheese. </w:t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cs="Arial"/>
                <w:b w:val="false"/>
                <w:bCs/>
                <w:color w:val="000000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b w:val="false"/>
                <w:bCs/>
                <w:color w:val="000000"/>
                <w:szCs w:val="24"/>
                <w:shd w:fill="E8F2A1" w:val="clear"/>
                <w:lang w:val="en-CA"/>
              </w:rPr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  <w:t>Loaded Meat &amp; Cheese Fries …$14.99</w:t>
              <w:br/>
            </w:r>
            <w:r>
              <w:rPr>
                <w:rFonts w:eastAsia="Source Sans Pro" w:cs="Arial" w:ascii="Arial" w:hAnsi="Arial"/>
                <w:b w:val="false"/>
                <w:bCs w:val="false"/>
                <w:color w:val="000000"/>
                <w:kern w:val="0"/>
                <w:szCs w:val="24"/>
                <w:shd w:fill="auto" w:val="clear"/>
                <w:lang w:val="en-CA" w:eastAsia="en-US" w:bidi="ar-SA"/>
              </w:rPr>
              <w:t xml:space="preserve">Home-cut fries loaded with our homemade meat sauce and melted cheddar and mozzarella. </w:t>
            </w: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br/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  <w:t>Poutine……………………………..$12.99</w:t>
              <w:br/>
            </w:r>
            <w:r>
              <w:rPr>
                <w:rFonts w:eastAsia="Source Sans Pro" w:cs="Arial" w:ascii="Arial" w:hAnsi="Arial"/>
                <w:b w:val="false"/>
                <w:bCs w:val="false"/>
                <w:color w:val="000000"/>
                <w:kern w:val="0"/>
                <w:szCs w:val="24"/>
                <w:shd w:fill="auto" w:val="clear"/>
                <w:lang w:val="en-CA" w:eastAsia="en-US" w:bidi="ar-SA"/>
              </w:rPr>
              <w:t xml:space="preserve">Add Seasoned beef to Poutine </w:t>
            </w: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4"/>
                <w:shd w:fill="auto" w:val="clear"/>
                <w:lang w:val="en-CA" w:eastAsia="en-US" w:bidi="ar-SA"/>
              </w:rPr>
              <w:t>$4.99</w:t>
            </w:r>
            <w:sdt>
              <w:sdtPr>
                <w15:appearance w15:val="hidden"/>
                <w:id w:val="-1453162684"/>
                <w:placeholder>
                  <w:docPart w:val="B10328B31D6D486795C9FB246B692425"/>
                </w:placeholder>
              </w:sdtPr>
              <w:sdtContent>
                <w:r>
                  <w:rPr>
                    <w:rFonts w:eastAsia="Source Sans Pro" w:cs="Arial" w:ascii="Arial" w:hAnsi="Arial"/>
                    <w:b/>
                    <w:bCs/>
                    <w:color w:val="000000"/>
                    <w:kern w:val="0"/>
                    <w:szCs w:val="24"/>
                    <w:shd w:fill="auto" w:val="clear"/>
                    <w:lang w:val="en-CA" w:eastAsia="en-US" w:bidi="ar-SA"/>
                  </w:rPr>
                </w:r>
                <w:r>
                  <w:rPr>
                    <w:rFonts w:eastAsia="Source Sans Pro" w:cs="Arial" w:ascii="Arial" w:hAnsi="Arial"/>
                    <w:b/>
                    <w:bCs/>
                    <w:color w:val="000000"/>
                    <w:kern w:val="0"/>
                    <w:szCs w:val="24"/>
                    <w:shd w:fill="auto" w:val="clear"/>
                    <w:lang w:val="en-CA" w:eastAsia="en-US" w:bidi="ar-SA"/>
                  </w:rPr>
                </w:r>
              </w:sdtContent>
            </w:sdt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 w:eastAsia="Source Sans Pro" w:cs="Arial"/>
                <w:b w:val="false"/>
                <w:bCs/>
                <w:color w:val="000000"/>
                <w:kern w:val="0"/>
                <w:szCs w:val="24"/>
                <w:highlight w:val="none"/>
                <w:shd w:fill="E8F2A1" w:val="clear"/>
                <w:lang w:val="en-CA" w:eastAsia="en-US" w:bidi="ar-SA"/>
              </w:rPr>
            </w:pPr>
            <w:r>
              <w:rPr>
                <w:rFonts w:eastAsia="Source Sans Pro" w:cs="Arial" w:ascii="Arial" w:hAnsi="Arial"/>
                <w:b w:val="false"/>
                <w:bCs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/>
            </w:pPr>
            <w:r>
              <w:rPr>
                <w:rStyle w:val="Strong"/>
                <w:rFonts w:ascii="Arial" w:hAnsi="Arial"/>
                <w:color w:val="000000"/>
                <w:sz w:val="24"/>
                <w:shd w:fill="E8F2A1" w:val="clear"/>
                <w:lang w:val="en-CA"/>
              </w:rPr>
              <w:t>Butter Chicken Poutine ……… $16.99</w:t>
            </w:r>
            <w:r>
              <w:rPr>
                <w:rFonts w:ascii="Arial" w:hAnsi="Arial"/>
                <w:b/>
                <w:color w:val="000000"/>
                <w:sz w:val="24"/>
                <w:shd w:fill="E8F2A1" w:val="clear"/>
                <w:lang w:val="en-CA"/>
              </w:rPr>
              <w:br/>
            </w:r>
            <w:r>
              <w:rPr>
                <w:rFonts w:ascii="Arial" w:hAnsi="Arial"/>
                <w:color w:val="000000"/>
                <w:sz w:val="24"/>
                <w:shd w:fill="auto" w:val="clear"/>
                <w:lang w:val="en-CA"/>
              </w:rPr>
              <w:t>Crispy home-cut fries loaded with real cheese curds, butter chicken sauce, and chicken tenders. Red onions optional.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/>
                <w:color w:val="000000"/>
                <w:sz w:val="24"/>
                <w:highlight w:val="none"/>
                <w:shd w:fill="E8F2A1" w:val="clear"/>
                <w:lang w:val="en-CA"/>
              </w:rPr>
            </w:pPr>
            <w:r>
              <w:rPr>
                <w:rFonts w:ascii="Arial" w:hAnsi="Arial"/>
                <w:color w:val="000000"/>
                <w:sz w:val="24"/>
                <w:shd w:fill="E8F2A1" w:val="clear"/>
                <w:lang w:val="en-CA"/>
              </w:rPr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/>
            </w:pPr>
            <w:r>
              <w:rPr>
                <w:rStyle w:val="Strong"/>
                <w:rFonts w:ascii="Arial" w:hAnsi="Arial"/>
                <w:color w:val="000000"/>
                <w:sz w:val="24"/>
                <w:shd w:fill="E8F2A1" w:val="clear"/>
                <w:lang w:val="en-CA"/>
              </w:rPr>
              <w:t>Nachos Deluxe Family Size</w:t>
            </w:r>
            <w:r>
              <w:rPr>
                <w:rFonts w:ascii="Arial" w:hAnsi="Arial"/>
                <w:b/>
                <w:bCs/>
                <w:color w:val="000000"/>
                <w:sz w:val="24"/>
                <w:shd w:fill="E8F2A1" w:val="clear"/>
                <w:lang w:val="en-CA"/>
              </w:rPr>
              <w:t xml:space="preserve"> $35.99</w:t>
            </w:r>
          </w:p>
          <w:p>
            <w:pPr>
              <w:pStyle w:val="BodyText"/>
              <w:suppressAutoHyphens w:val="true"/>
              <w:spacing w:lineRule="auto" w:line="24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4"/>
                <w:shd w:fill="auto" w:val="clear"/>
                <w:lang w:val="en-CA"/>
              </w:rPr>
              <w:t>Crispy tortilla chips topped with melted cheese, fresh tomatoes, green peppers, and onions, Ground Beef &amp; Bacon. Served hot with salsa and sour cream.</w:t>
            </w:r>
          </w:p>
          <w:p>
            <w:pPr>
              <w:pStyle w:val="BodyText"/>
              <w:suppressAutoHyphens w:val="true"/>
              <w:spacing w:lineRule="auto" w:line="240"/>
              <w:jc w:val="center"/>
              <w:rPr>
                <w:highlight w:val="none"/>
                <w:shd w:fill="E8F2A1" w:val="clear"/>
              </w:rPr>
            </w:pPr>
            <w:r>
              <w:rPr>
                <w:rFonts w:ascii="Arial" w:hAnsi="Arial"/>
                <w:color w:val="000000"/>
                <w:sz w:val="24"/>
                <w:shd w:fill="E8F2A1" w:val="clear"/>
                <w:lang w:val="en-CA"/>
              </w:rPr>
              <w:t>Add jalapeños or hot peppers — $1</w:t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rFonts w:ascii="Arial" w:hAnsi="Arial"/>
                <w:color w:val="000000"/>
                <w:sz w:val="24"/>
                <w:highlight w:val="none"/>
                <w:shd w:fill="E8F2A1" w:val="clear"/>
                <w:lang w:val="en-CA"/>
              </w:rPr>
            </w:pPr>
            <w:r>
              <w:rPr>
                <w:rFonts w:ascii="Arial" w:hAnsi="Arial"/>
                <w:color w:val="000000"/>
                <w:sz w:val="24"/>
                <w:shd w:fill="E8F2A1" w:val="clear"/>
                <w:lang w:val="en-CA"/>
              </w:rPr>
            </w:r>
          </w:p>
          <w:p>
            <w:pPr>
              <w:pStyle w:val="ItemandPrice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 w:val="false"/>
                <w:bCs/>
                <w:color w:val="000000"/>
                <w:kern w:val="0"/>
                <w:szCs w:val="24"/>
                <w:shd w:fill="E8F2A1" w:val="clear"/>
                <w:lang w:val="en-CA" w:eastAsia="en-US" w:bidi="ar-SA"/>
              </w:rPr>
              <w:t xml:space="preserve"> </w:t>
            </w: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 xml:space="preserve">                                                                  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Heading1Centered"/>
              <w:widowControl/>
              <w:suppressAutoHyphens w:val="true"/>
              <w:spacing w:lineRule="auto" w:line="240" w:before="0" w:after="0"/>
              <w:ind w:hanging="0" w:start="0"/>
              <w:jc w:val="center"/>
              <w:rPr>
                <w:rFonts w:ascii="Arial" w:hAnsi="Arial"/>
                <w:color w:val="000000"/>
                <w:sz w:val="24"/>
                <w:szCs w:val="24"/>
                <w:highlight w:val="none"/>
                <w:shd w:fill="E8F2A1" w:val="clear"/>
                <w:lang w:val="en-CA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shd w:fill="E8F2A1" w:val="clear"/>
                <w:lang w:val="en-CA"/>
              </w:rPr>
            </w:r>
          </w:p>
        </w:tc>
      </w:tr>
    </w:tbl>
    <w:p>
      <w:pPr>
        <w:pStyle w:val="Normal"/>
        <w:spacing w:lineRule="auto" w:line="240"/>
        <w:ind w:hanging="0" w:start="0"/>
        <w:jc w:val="center"/>
        <w:rPr>
          <w:highlight w:val="none"/>
          <w:shd w:fill="AFD095" w:val="clear"/>
        </w:rPr>
      </w:pPr>
      <w:r>
        <w:rPr>
          <w:rFonts w:cs="Arial" w:ascii="Arial" w:hAnsi="Arial"/>
          <w:b/>
          <w:bCs/>
          <w:color w:val="000000"/>
          <w:sz w:val="26"/>
          <w:szCs w:val="26"/>
          <w:shd w:fill="AFD095" w:val="clear"/>
          <w:lang w:val="en-CA"/>
        </w:rPr>
        <w:t>Sides</w:t>
      </w:r>
    </w:p>
    <w:p>
      <w:pPr>
        <w:pStyle w:val="Normal"/>
        <w:spacing w:lineRule="auto" w:line="240"/>
        <w:ind w:hanging="0" w:start="0"/>
        <w:jc w:val="center"/>
        <w:rPr>
          <w:rFonts w:ascii="Arial" w:hAnsi="Arial" w:cs="Arial"/>
          <w:color w:val="000000"/>
          <w:sz w:val="24"/>
          <w:szCs w:val="24"/>
          <w:highlight w:val="none"/>
          <w:shd w:fill="auto" w:val="clear"/>
          <w:lang w:val="en-CA"/>
        </w:rPr>
      </w:pP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Side Gravy</w:t>
        <w:tab/>
        <w:tab/>
        <w:tab/>
        <w:t>$2.00</w:t>
        <w:br/>
        <w:t>Side Tzatziki</w:t>
        <w:tab/>
        <w:tab/>
        <w:tab/>
        <w:t>$2.00</w:t>
        <w:br/>
        <w:t xml:space="preserve">Side Mayo </w:t>
        <w:tab/>
        <w:tab/>
        <w:tab/>
        <w:t>$1.50</w:t>
      </w:r>
    </w:p>
    <w:p>
      <w:pPr>
        <w:pStyle w:val="BodyText"/>
        <w:spacing w:lineRule="auto" w:line="240" w:before="0" w:after="160"/>
        <w:jc w:val="center"/>
        <w:rPr/>
      </w:pPr>
      <w:r>
        <w:rPr>
          <w:rStyle w:val="Emphasis"/>
          <w:rFonts w:cs="Arial" w:ascii="Arial" w:hAnsi="Arial"/>
          <w:b/>
          <w:bCs/>
          <w:i w:val="false"/>
          <w:iCs w:val="false"/>
          <w:color w:val="000000"/>
          <w:sz w:val="24"/>
          <w:szCs w:val="24"/>
          <w:shd w:fill="AFD095" w:val="clear"/>
          <w:lang w:val="en-CA"/>
        </w:rPr>
        <w:t>Swap your included fries or house salad for: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jc w:val="center"/>
        <w:rPr>
          <w:rFonts w:ascii="Arial" w:hAnsi="Arial" w:cs="Arial"/>
          <w:color w:val="000000"/>
          <w:shd w:fill="E8F2A1" w:val="clear"/>
          <w:lang w:val="en-CA"/>
        </w:rPr>
      </w:pPr>
      <w:r>
        <w:rPr>
          <w:rStyle w:val="Strong"/>
          <w:rFonts w:eastAsia="Source Sans Pro" w:cs="Arial" w:ascii="Arial" w:hAnsi="Arial"/>
          <w:color w:val="000000"/>
          <w:sz w:val="24"/>
          <w:szCs w:val="24"/>
          <w:shd w:fill="auto" w:val="clear"/>
          <w:lang w:val="en-CA"/>
        </w:rPr>
        <w:t>Onion Rings …… +$3.00 Sweet Potato Fries …… +$3.00</w:t>
      </w:r>
      <w:r>
        <w:br w:type="page"/>
      </w:r>
    </w:p>
    <w:p>
      <w:pPr>
        <w:pStyle w:val="TitleCentered"/>
        <w:spacing w:lineRule="auto" w:line="240" w:before="0" w:after="160"/>
        <w:ind w:hanging="0" w:start="0"/>
        <w:jc w:val="center"/>
        <w:rPr/>
      </w:pPr>
      <w:r>
        <w:rPr>
          <w:rFonts w:cs="Arial" w:ascii="Arial" w:hAnsi="Arial"/>
          <w:b w:val="false"/>
          <w:bCs w:val="false"/>
          <w:color w:val="000000"/>
          <w:sz w:val="48"/>
          <w:szCs w:val="48"/>
          <w:shd w:fill="AFD095" w:val="clear"/>
          <w:lang w:val="en-CA"/>
        </w:rPr>
        <w:t>SALADS</w:t>
      </w:r>
      <w:r>
        <w:rPr>
          <w:rFonts w:cs="Arial" w:ascii="Arial" w:hAnsi="Arial"/>
          <w:color w:val="000000"/>
          <w:sz w:val="50"/>
          <w:szCs w:val="50"/>
          <w:shd w:fill="AFD095" w:val="clear"/>
          <w:lang w:val="en-CA"/>
        </w:rPr>
        <w:t xml:space="preserve"> </w:t>
      </w:r>
      <w:r>
        <w:rPr>
          <w:rFonts w:cs="Arial" w:ascii="Arial" w:hAnsi="Arial"/>
          <w:color w:val="000000"/>
          <w:sz w:val="70"/>
          <w:szCs w:val="70"/>
          <w:shd w:fill="AFD095" w:val="clear"/>
          <w:lang w:val="en-CA"/>
        </w:rPr>
        <w:br/>
      </w:r>
      <w:r>
        <w:rPr>
          <w:rStyle w:val="Strong"/>
          <w:rFonts w:eastAsia="" w:cs="Arial" w:ascii="Arial" w:hAnsi="Arial"/>
          <w:b/>
          <w:caps/>
          <w:color w:val="000000"/>
          <w:spacing w:val="-10"/>
          <w:kern w:val="2"/>
          <w:sz w:val="24"/>
          <w:szCs w:val="24"/>
          <w:shd w:fill="auto" w:val="clear"/>
          <w:lang w:val="en-CA"/>
        </w:rPr>
        <w:t>Add grilled chicken to any salad — $6.00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t xml:space="preserve">House Salad </w:t>
      </w:r>
      <w:r>
        <w:rPr>
          <w:rFonts w:eastAsia="" w:cs="Arial" w:ascii="Arial" w:hAnsi="Arial"/>
          <w:b/>
          <w:bCs/>
          <w:color w:val="000000"/>
          <w:spacing w:val="-10"/>
          <w:kern w:val="2"/>
          <w:sz w:val="24"/>
          <w:szCs w:val="24"/>
          <w:shd w:fill="E8F2A1" w:val="clear"/>
          <w:lang w:val="en-CA"/>
        </w:rPr>
        <w:t>Small $10.99 | Large $13.99</w:t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br/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auto" w:val="clear"/>
          <w:lang w:val="en-CA"/>
        </w:rPr>
        <w:t>A garden delight with crisp lettuce, tomatoes, and cucumber.</w:t>
        <w:br/>
        <w:t>Served with your choice of Italian, Ranch, French, Balsamic, or Thousand Island dressing.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eastAsia="" w:cs="Arial" w:ascii="Arial" w:hAnsi="Arial"/>
          <w:b/>
          <w:bCs/>
          <w:color w:val="000000"/>
          <w:spacing w:val="-10"/>
          <w:kern w:val="2"/>
          <w:sz w:val="24"/>
          <w:szCs w:val="24"/>
          <w:shd w:fill="E8F2A1" w:val="clear"/>
          <w:lang w:val="en-CA"/>
        </w:rPr>
        <w:t xml:space="preserve">Greek Salad </w:t>
      </w:r>
      <w:r>
        <w:rPr>
          <w:rFonts w:eastAsia="" w:cs="Arial" w:ascii="Arial" w:hAnsi="Arial"/>
          <w:b/>
          <w:bCs/>
          <w:color w:val="000000"/>
          <w:spacing w:val="-10"/>
          <w:kern w:val="2"/>
          <w:sz w:val="24"/>
          <w:szCs w:val="24"/>
          <w:shd w:fill="E8F2A1" w:val="clear"/>
          <w:lang w:val="en-CA"/>
        </w:rPr>
        <w:t>Small $13.99 | Large $17.99</w:t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br/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auto" w:val="clear"/>
          <w:lang w:val="en-CA"/>
        </w:rPr>
        <w:t>Crisp lettuce, tomatoes, onions, cucumber, Kalamata olives, and feta cheese.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t>Horiatiki (Village) Greek Sal</w:t>
      </w:r>
      <w:r>
        <w:rPr>
          <w:rStyle w:val="Strong"/>
          <w:rFonts w:eastAsia="" w:cs="Arial" w:ascii="Arial" w:hAnsi="Arial"/>
          <w:b/>
          <w:bCs/>
          <w:color w:val="000000"/>
          <w:spacing w:val="-10"/>
          <w:kern w:val="2"/>
          <w:sz w:val="24"/>
          <w:szCs w:val="24"/>
          <w:shd w:fill="E8F2A1" w:val="clear"/>
          <w:lang w:val="en-CA"/>
        </w:rPr>
        <w:t xml:space="preserve">ad </w:t>
      </w:r>
      <w:r>
        <w:rPr>
          <w:rFonts w:eastAsia="" w:cs="Arial" w:ascii="Arial" w:hAnsi="Arial"/>
          <w:b/>
          <w:bCs/>
          <w:color w:val="000000"/>
          <w:spacing w:val="-10"/>
          <w:kern w:val="2"/>
          <w:sz w:val="24"/>
          <w:szCs w:val="24"/>
          <w:shd w:fill="E8F2A1" w:val="clear"/>
          <w:lang w:val="en-CA"/>
        </w:rPr>
        <w:t>Small $13.99 | Large $17.99</w:t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br/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auto" w:val="clear"/>
          <w:lang w:val="en-CA"/>
        </w:rPr>
        <w:t>A Gainsborough favourite with green peppers, tomatoes, onions, cucumbers,</w:t>
        <w:br/>
        <w:t>Kalamata olives, and feta cheese, tossed in 100% pure Greek olive oil.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eastAsia="" w:cs="Arial" w:ascii="Arial" w:hAnsi="Arial"/>
          <w:b/>
          <w:bCs/>
          <w:color w:val="000000"/>
          <w:spacing w:val="-10"/>
          <w:kern w:val="2"/>
          <w:sz w:val="24"/>
          <w:szCs w:val="24"/>
          <w:shd w:fill="E8F2A1" w:val="clear"/>
          <w:lang w:val="en-CA"/>
        </w:rPr>
        <w:t xml:space="preserve">Caesar Salad </w:t>
      </w:r>
      <w:r>
        <w:rPr>
          <w:rFonts w:eastAsia="" w:cs="Arial" w:ascii="Arial" w:hAnsi="Arial"/>
          <w:b/>
          <w:bCs/>
          <w:color w:val="000000"/>
          <w:spacing w:val="-10"/>
          <w:kern w:val="2"/>
          <w:sz w:val="24"/>
          <w:szCs w:val="24"/>
          <w:shd w:fill="E8F2A1" w:val="clear"/>
          <w:lang w:val="en-CA"/>
        </w:rPr>
        <w:t>Small $12.99 | Large $16.99</w:t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br/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auto" w:val="clear"/>
          <w:lang w:val="en-CA"/>
        </w:rPr>
        <w:t>Crisp romaine tossed in creamy Caesar dressing with croutons, real bacon,</w:t>
        <w:br/>
        <w:t>and topped with Parmesan cheese.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t>Julienne Salad — $18.99</w:t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br/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auto" w:val="clear"/>
          <w:lang w:val="en-CA"/>
        </w:rPr>
        <w:t>Crisp lettuce, tomato, cucumber, julienned ham and turkey,</w:t>
        <w:br/>
        <w:t>topped with mozzarella and cheddar cheese.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t>Meatless Julienne Salad — $16.99</w:t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br/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auto" w:val="clear"/>
          <w:lang w:val="en-CA"/>
        </w:rPr>
        <w:t>Crisp lettuce, tomato, and cucumber topped with mozzarella and cheddar cheese.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t>Buffalo Chicken Salad — $17.99</w:t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E8F2A1" w:val="clear"/>
          <w:lang w:val="en-CA"/>
        </w:rPr>
        <w:br/>
      </w:r>
      <w:r>
        <w:rPr>
          <w:rFonts w:eastAsia="" w:cs="Arial" w:ascii="Arial" w:hAnsi="Arial"/>
          <w:color w:val="000000"/>
          <w:spacing w:val="-10"/>
          <w:kern w:val="2"/>
          <w:sz w:val="24"/>
          <w:szCs w:val="24"/>
          <w:shd w:fill="auto" w:val="clear"/>
          <w:lang w:val="en-CA"/>
        </w:rPr>
        <w:t>Lettuce, tomato, cucumber, cheddar cheese, and croutons topped with</w:t>
        <w:br/>
        <w:t>breaded chicken tossed in Frank’s Red Hot and drizzled with ranch.</w:t>
      </w:r>
    </w:p>
    <w:p>
      <w:pPr>
        <w:pStyle w:val="Normal"/>
        <w:spacing w:lineRule="auto" w:line="240"/>
        <w:ind w:hanging="0" w:start="0"/>
        <w:jc w:val="center"/>
        <w:rPr>
          <w:highlight w:val="none"/>
          <w:shd w:fill="E8F2A1" w:val="clear"/>
        </w:rPr>
      </w:pPr>
      <w:r>
        <w:rPr>
          <w:rFonts w:cs="Arial" w:ascii="Arial" w:hAnsi="Arial"/>
          <w:bCs/>
          <w:color w:val="000000"/>
          <w:sz w:val="50"/>
          <w:szCs w:val="50"/>
          <w:shd w:fill="AFD095" w:val="clear"/>
          <w:lang w:val="en-CA"/>
        </w:rPr>
        <w:t>SANDWICHES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b/>
          <w:bCs/>
          <w:color w:val="000000"/>
          <w:sz w:val="24"/>
          <w:szCs w:val="24"/>
          <w:shd w:fill="auto" w:val="clear"/>
          <w:lang w:val="en-CA"/>
        </w:rPr>
        <w:t>Add cheese $2.50, rye toast $1 extra, gluten-free toast $2 extra</w:t>
        <w:br/>
        <w:t>Upgrade to deluxe (fries and salad) $2.50, Upgrade fries to poutine $4.00</w:t>
      </w:r>
    </w:p>
    <w:p>
      <w:pPr>
        <w:pStyle w:val="BodyText"/>
        <w:spacing w:lineRule="auto" w:line="240" w:before="0" w:after="160"/>
        <w:ind w:hanging="0" w:start="0"/>
        <w:jc w:val="center"/>
        <w:rPr>
          <w:highlight w:val="none"/>
          <w:shd w:fill="E8F2A1" w:val="clear"/>
        </w:rPr>
      </w:pPr>
      <w:r>
        <w:rPr>
          <w:rFonts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BLT $9.99 • With fries or house salad $15.99 </w:t>
        <w:br/>
      </w:r>
      <w:r>
        <w:rPr>
          <w:rFonts w:ascii="Arial" w:hAnsi="Arial"/>
          <w:b/>
          <w:bCs/>
          <w:color w:val="000000"/>
          <w:sz w:val="24"/>
          <w:szCs w:val="24"/>
          <w:shd w:fill="auto" w:val="clear"/>
          <w:lang w:val="en-CA"/>
        </w:rPr>
        <w:t xml:space="preserve"> </w:t>
      </w:r>
      <w:r>
        <w:rPr>
          <w:rFonts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>Bacon, lettuce, tomato, mayo.</w:t>
      </w:r>
    </w:p>
    <w:p>
      <w:pPr>
        <w:pStyle w:val="BodyText"/>
        <w:spacing w:lineRule="auto" w:line="240" w:before="0" w:after="160"/>
        <w:ind w:hanging="0" w:start="0"/>
        <w:jc w:val="center"/>
        <w:rPr>
          <w:highlight w:val="none"/>
          <w:shd w:fill="E8F2A1" w:val="clear"/>
        </w:rPr>
      </w:pP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Corned Beef on Rye $10.99 • With fries or house salad $16.99 </w:t>
        <w:br/>
      </w:r>
      <w:r>
        <w:rPr>
          <w:rFonts w:cs="Arial"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>Corned beef on toasted rye with mustard and side pickles.</w:t>
      </w:r>
    </w:p>
    <w:p>
      <w:pPr>
        <w:pStyle w:val="BodyText"/>
        <w:spacing w:lineRule="auto" w:line="240" w:before="0" w:after="160"/>
        <w:ind w:hanging="0" w:start="0"/>
        <w:jc w:val="center"/>
        <w:rPr>
          <w:highlight w:val="none"/>
          <w:shd w:fill="E8F2A1" w:val="clear"/>
        </w:rPr>
      </w:pP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>Western Sandwich $10.99 • With fries or house salad $15.99</w:t>
      </w:r>
    </w:p>
    <w:p>
      <w:pPr>
        <w:pStyle w:val="BodyText"/>
        <w:spacing w:lineRule="auto" w:line="240" w:before="0" w:after="160"/>
        <w:ind w:hanging="0" w:start="0"/>
        <w:jc w:val="center"/>
        <w:rPr>
          <w:highlight w:val="none"/>
          <w:shd w:fill="E8F2A1" w:val="clear"/>
        </w:rPr>
      </w:pPr>
      <w:r>
        <w:rPr>
          <w:rFonts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Grilled Cheese with Bacon $10.99 • With fries or house salad $15.99 </w:t>
      </w:r>
    </w:p>
    <w:p>
      <w:pPr>
        <w:pStyle w:val="BodyText"/>
        <w:spacing w:lineRule="auto" w:line="240" w:before="0" w:after="160"/>
        <w:ind w:hanging="0" w:start="0"/>
        <w:jc w:val="center"/>
        <w:rPr>
          <w:highlight w:val="none"/>
          <w:shd w:fill="E8F2A1" w:val="clear"/>
        </w:rPr>
      </w:pP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Turkey Sandwich $11.99 • With fries or house salad $16.99 </w:t>
      </w:r>
    </w:p>
    <w:p>
      <w:pPr>
        <w:pStyle w:val="BodyText"/>
        <w:spacing w:lineRule="auto" w:line="240" w:before="0" w:after="160"/>
        <w:ind w:hanging="0" w:start="0"/>
        <w:jc w:val="center"/>
        <w:rPr>
          <w:highlight w:val="none"/>
          <w:shd w:fill="E8F2A1" w:val="clear"/>
        </w:rPr>
      </w:pPr>
      <w:r>
        <w:rPr>
          <w:rFonts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Triple Decker Clubhouse with fries or house salad $18.99 </w:t>
        <w:br/>
      </w:r>
      <w:r>
        <w:rPr>
          <w:rFonts w:ascii="Arial" w:hAnsi="Arial"/>
          <w:color w:val="000000"/>
          <w:sz w:val="24"/>
          <w:szCs w:val="24"/>
          <w:shd w:fill="auto" w:val="clear"/>
          <w:lang w:val="en-CA"/>
        </w:rPr>
        <w:t>Bacon, lettuce, tomato, turkey, cheese, and mayo.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Patty Melt </w:t>
      </w:r>
      <w:r>
        <w:rPr>
          <w:rStyle w:val="Strong"/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with fries or house salad $17.99 </w:t>
        <w:br/>
      </w:r>
      <w:r>
        <w:rPr>
          <w:rFonts w:cs="Arial"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 xml:space="preserve">Our homemade beef patty with grilled onions and melted Swiss cheese on grilled rye. </w:t>
      </w:r>
    </w:p>
    <w:p>
      <w:pPr>
        <w:pStyle w:val="BodyText"/>
        <w:spacing w:lineRule="auto" w:line="240" w:before="0" w:after="160"/>
        <w:ind w:hanging="0" w:start="0"/>
        <w:jc w:val="center"/>
        <w:rPr>
          <w:highlight w:val="none"/>
          <w:shd w:fill="E8F2A1" w:val="clear"/>
        </w:rPr>
      </w:pPr>
      <w:r>
        <w:rPr>
          <w:rFonts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Reuben on Rye with fries or house salad $17.99 </w:t>
        <w:br/>
      </w:r>
      <w:r>
        <w:rPr>
          <w:rFonts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>Corned beef, sauerkraut, and Swiss cheese with mustard on grilled rye.</w:t>
      </w:r>
    </w:p>
    <w:p>
      <w:pPr>
        <w:pStyle w:val="BodyText"/>
        <w:spacing w:lineRule="auto" w:line="240" w:before="0" w:after="160"/>
        <w:ind w:hanging="0" w:start="0"/>
        <w:jc w:val="center"/>
        <w:rPr>
          <w:rFonts w:ascii="Arial" w:hAnsi="Arial" w:eastAsia="Source Sans Pro" w:cs="Arial"/>
          <w:b w:val="false"/>
          <w:bCs w:val="false"/>
          <w:color w:val="000000"/>
          <w:sz w:val="24"/>
          <w:szCs w:val="24"/>
          <w:shd w:fill="E8F2A1" w:val="clear"/>
          <w:lang w:val="en-CA"/>
        </w:rPr>
      </w:pPr>
      <w:r>
        <w:rPr>
          <w:rStyle w:val="Strong"/>
          <w:rFonts w:eastAsia="Source Sans Pro" w:cs="Arial" w:ascii="Arial" w:hAnsi="Arial"/>
          <w:color w:val="000000"/>
          <w:sz w:val="24"/>
          <w:szCs w:val="24"/>
          <w:shd w:fill="E8F2A1" w:val="clear"/>
          <w:lang w:val="en-CA"/>
        </w:rPr>
        <w:t>Beef Dip Au Jus — With Fries or House Salad …… $18.99</w:t>
      </w:r>
      <w:r>
        <w:rPr>
          <w:rFonts w:eastAsia="Source Sans Pro" w:cs="Arial" w:ascii="Arial" w:hAnsi="Arial"/>
          <w:b w:val="false"/>
          <w:bCs w:val="false"/>
          <w:color w:val="000000"/>
          <w:sz w:val="24"/>
          <w:szCs w:val="24"/>
          <w:shd w:fill="E8F2A1" w:val="clear"/>
          <w:lang w:val="en-CA"/>
        </w:rPr>
        <w:br/>
      </w:r>
      <w:r>
        <w:rPr>
          <w:rFonts w:eastAsia="Source Sans Pro" w:cs="Arial"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 xml:space="preserve">Tender shaved roast beef served on a toasted hoagie bun with hot au jus for dipping. 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48"/>
          <w:szCs w:val="48"/>
          <w:shd w:fill="AFD095" w:val="clear"/>
          <w:lang w:val="en-CA"/>
        </w:rPr>
        <w:t>GAINSBOROUGH MELTS</w:t>
        <w:br/>
      </w:r>
      <w:r>
        <w:rPr>
          <w:rStyle w:val="Emphasis"/>
          <w:rFonts w:cs="Arial" w:ascii="Arial" w:hAnsi="Arial"/>
          <w:color w:val="000000"/>
          <w:sz w:val="24"/>
          <w:szCs w:val="24"/>
          <w:shd w:fill="auto" w:val="clear"/>
          <w:lang w:val="en-CA"/>
        </w:rPr>
        <w:t xml:space="preserve">All Served with Fries or House Salad. </w:t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br/>
      </w:r>
      <w:r>
        <w:rPr>
          <w:rStyle w:val="Emphasis"/>
          <w:rFonts w:cs="Arial" w:ascii="Arial" w:hAnsi="Arial"/>
          <w:color w:val="000000"/>
          <w:sz w:val="24"/>
          <w:szCs w:val="24"/>
          <w:shd w:fill="auto" w:val="clear"/>
          <w:lang w:val="en-CA"/>
        </w:rPr>
        <w:t xml:space="preserve">Add Mushrooms, Peppers, or Jalapeños </w:t>
      </w:r>
      <w:r>
        <w:rPr>
          <w:rStyle w:val="Strong"/>
          <w:rFonts w:eastAsia="Source Sans Pro" w:cs="Arial" w:ascii="Arial" w:hAnsi="Arial"/>
          <w:color w:val="000000"/>
          <w:sz w:val="24"/>
          <w:szCs w:val="24"/>
          <w:shd w:fill="E8F2A1" w:val="clear"/>
          <w:lang w:val="en-CA"/>
        </w:rPr>
        <w:t xml:space="preserve">— </w:t>
      </w:r>
      <w:r>
        <w:rPr>
          <w:rStyle w:val="Emphasis"/>
          <w:rFonts w:cs="Arial" w:ascii="Arial" w:hAnsi="Arial"/>
          <w:color w:val="000000"/>
          <w:sz w:val="24"/>
          <w:szCs w:val="24"/>
          <w:shd w:fill="auto" w:val="clear"/>
          <w:lang w:val="en-CA"/>
        </w:rPr>
        <w:t>$1.00 each</w:t>
      </w:r>
    </w:p>
    <w:p>
      <w:pPr>
        <w:pStyle w:val="BodyText"/>
        <w:spacing w:lineRule="auto" w:line="240" w:before="0" w:after="16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Classic Melt </w:t>
      </w:r>
      <w:r>
        <w:rPr>
          <w:rStyle w:val="Strong"/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— </w:t>
      </w: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 $20.99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Your choice of seasoned steak or grilled chicken with sautéed onions and green peppers, topped with your choice of mozzarella, cheddar, Swiss, or a blend of cheeses, served on a toasted hoagie roll.</w:t>
      </w:r>
    </w:p>
    <w:p>
      <w:pPr>
        <w:pStyle w:val="BodyText"/>
        <w:spacing w:lineRule="auto" w:line="240" w:before="0" w:after="16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Mushroom Melt </w:t>
      </w:r>
      <w:r>
        <w:rPr>
          <w:rStyle w:val="Strong"/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—  </w:t>
      </w: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$20.99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Your choice of seasoned steak or grilled chicken with sautéed mushrooms and onions, topped with melted cheese on a toasted hoagie roll.</w:t>
      </w:r>
    </w:p>
    <w:p>
      <w:pPr>
        <w:pStyle w:val="BodyText"/>
        <w:spacing w:lineRule="auto" w:line="240" w:before="0" w:after="16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Greek Melt  </w:t>
      </w:r>
      <w:r>
        <w:rPr>
          <w:rStyle w:val="Strong"/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—  </w:t>
      </w: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$20.99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Your choice of seasoned steak or grilled chicken with a blend of mozzarella &amp; feta, fresh tomato, red onion, and tzatziki, served on a toasted hoagie roll.</w:t>
      </w:r>
    </w:p>
    <w:p>
      <w:pPr>
        <w:pStyle w:val="Normal"/>
        <w:spacing w:lineRule="auto" w:line="240"/>
        <w:ind w:hanging="0" w:start="0"/>
        <w:jc w:val="center"/>
        <w:rPr>
          <w:highlight w:val="none"/>
          <w:shd w:fill="AFD095" w:val="clear"/>
        </w:rPr>
      </w:pPr>
      <w:r>
        <w:rPr>
          <w:rFonts w:cs="Arial" w:ascii="Arial" w:hAnsi="Arial"/>
          <w:b w:val="false"/>
          <w:bCs w:val="false"/>
          <w:color w:val="000000"/>
          <w:sz w:val="50"/>
          <w:szCs w:val="50"/>
          <w:shd w:fill="AFD095" w:val="clear"/>
          <w:lang w:val="en-CA"/>
        </w:rPr>
        <w:t>Hot Sandwiches</w:t>
      </w:r>
      <w:r>
        <w:rPr>
          <w:rFonts w:cs="Arial" w:ascii="Arial" w:hAnsi="Arial"/>
          <w:b/>
          <w:bCs/>
          <w:color w:val="000000"/>
          <w:sz w:val="70"/>
          <w:szCs w:val="70"/>
          <w:shd w:fill="AFD095" w:val="clear"/>
          <w:lang w:val="en-CA"/>
        </w:rPr>
        <w:br/>
      </w:r>
      <w:r>
        <w:rPr>
          <w:rFonts w:cs="Arial" w:ascii="Arial" w:hAnsi="Arial"/>
          <w:b/>
          <w:color w:val="000000"/>
          <w:sz w:val="24"/>
          <w:szCs w:val="24"/>
          <w:shd w:fill="auto" w:val="clear"/>
          <w:lang w:val="en-CA"/>
        </w:rPr>
        <w:t>Served with Homemade Gravy, Fries or Mashed Potato and Veg. or House Salad</w:t>
      </w:r>
    </w:p>
    <w:p>
      <w:pPr>
        <w:pStyle w:val="BodyText"/>
        <w:spacing w:lineRule="auto" w:line="240"/>
        <w:ind w:hanging="0" w:start="0"/>
        <w:jc w:val="center"/>
        <w:rPr/>
      </w:pPr>
      <w:r>
        <w:rPr>
          <w:rStyle w:val="Strong"/>
          <w:rFonts w:eastAsia="Source Sans Pro" w:cs="Arial" w:ascii="Arial" w:hAnsi="Arial"/>
          <w:color w:val="000000"/>
          <w:sz w:val="28"/>
          <w:szCs w:val="28"/>
          <w:shd w:fill="E8F2A1" w:val="clear"/>
          <w:lang w:val="en-CA"/>
        </w:rPr>
        <w:t>Hot Turkey (White Meat) — $19.99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8"/>
          <w:szCs w:val="28"/>
          <w:shd w:fill="E8F2A1" w:val="clear"/>
          <w:lang w:val="en-CA"/>
        </w:rPr>
        <w:t>Hot Beef — $19.99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8"/>
          <w:szCs w:val="28"/>
          <w:shd w:fill="E8F2A1" w:val="clear"/>
          <w:lang w:val="en-CA"/>
        </w:rPr>
        <w:t>Hot Hamburger — $19.99</w:t>
      </w:r>
    </w:p>
    <w:p>
      <w:pPr>
        <w:pStyle w:val="Heading2"/>
        <w:spacing w:lineRule="auto" w:line="240" w:before="0" w:after="120"/>
        <w:ind w:hanging="0" w:start="0"/>
        <w:jc w:val="center"/>
        <w:rPr>
          <w:highlight w:val="none"/>
          <w:shd w:fill="AFD095" w:val="clear"/>
        </w:rPr>
      </w:pPr>
      <w:r>
        <w:rPr>
          <w:rFonts w:eastAsia="Source Sans Pro" w:cs="Arial" w:ascii="Arial" w:hAnsi="Arial"/>
          <w:b w:val="false"/>
          <w:bCs w:val="false"/>
          <w:color w:val="000000"/>
          <w:sz w:val="48"/>
          <w:szCs w:val="48"/>
          <w:shd w:fill="AFD095" w:val="clear"/>
          <w:lang w:val="en-CA"/>
        </w:rPr>
        <w:t>PASTA</w:t>
        <w:br/>
      </w:r>
      <w:r>
        <w:rPr>
          <w:rFonts w:cs="Arial" w:ascii="Arial" w:hAnsi="Arial"/>
          <w:b/>
          <w:bCs/>
          <w:color w:val="000000"/>
          <w:sz w:val="24"/>
          <w:szCs w:val="24"/>
          <w:shd w:fill="auto" w:val="clear"/>
          <w:lang w:val="en-CA"/>
        </w:rPr>
        <w:t>Served with side house salad and garlic toast. Add Mushroom $1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Spaghetti with Homemade Meat Sauce — $18.99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Chicken Parmesan with Spaghetti — $21.99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Veal Parmesan with Spaghetti — $21.99</w:t>
      </w:r>
    </w:p>
    <w:p>
      <w:pPr>
        <w:pStyle w:val="BodyText"/>
        <w:spacing w:lineRule="auto" w:line="240" w:before="0" w:after="160"/>
        <w:ind w:hanging="0" w:start="0"/>
        <w:jc w:val="center"/>
        <w:rPr>
          <w:highlight w:val="none"/>
          <w:shd w:fill="AFD095" w:val="clear"/>
        </w:rPr>
      </w:pPr>
      <w:r>
        <w:rPr>
          <w:rFonts w:eastAsia="Source Sans Pro" w:cs="Arial" w:ascii="Arial" w:hAnsi="Arial"/>
          <w:b w:val="false"/>
          <w:bCs w:val="false"/>
          <w:color w:val="000000"/>
          <w:sz w:val="48"/>
          <w:szCs w:val="48"/>
          <w:shd w:fill="AFD095" w:val="clear"/>
          <w:lang w:val="en-CA"/>
        </w:rPr>
        <w:t>PANZEROTTI</w:t>
        <w:br/>
      </w:r>
      <w:r>
        <w:rPr>
          <w:rFonts w:eastAsia="Source Sans Pro" w:cs="Arial" w:ascii="Arial" w:hAnsi="Arial"/>
          <w:b/>
          <w:bCs/>
          <w:color w:val="000000"/>
          <w:sz w:val="24"/>
          <w:szCs w:val="24"/>
          <w:shd w:fill="auto" w:val="clear"/>
          <w:lang w:val="en-CA"/>
        </w:rPr>
        <w:t xml:space="preserve">Built like a football. Eaten like a champion. No substitutions, please. </w:t>
      </w:r>
      <w:r>
        <w:rPr>
          <w:rFonts w:cs="Arial" w:ascii="Arial" w:hAnsi="Arial"/>
          <w:b/>
          <w:bCs/>
          <w:color w:val="000000"/>
          <w:sz w:val="24"/>
          <w:szCs w:val="24"/>
          <w:shd w:fill="auto" w:val="clear"/>
          <w:lang w:val="en-CA"/>
        </w:rPr>
        <w:br/>
        <w:t xml:space="preserve"> Served with homemade meat sauce. </w:t>
      </w:r>
    </w:p>
    <w:p>
      <w:pPr>
        <w:pStyle w:val="BodyText"/>
        <w:spacing w:lineRule="auto" w:line="240" w:before="0" w:after="160"/>
        <w:ind w:hanging="0" w:start="0"/>
        <w:jc w:val="start"/>
        <w:rPr/>
      </w:pP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3736340</wp:posOffset>
                </wp:positionH>
                <wp:positionV relativeFrom="paragraph">
                  <wp:posOffset>-23495</wp:posOffset>
                </wp:positionV>
                <wp:extent cx="3422015" cy="1830705"/>
                <wp:effectExtent l="0" t="0" r="0" b="0"/>
                <wp:wrapNone/>
                <wp:docPr id="1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160" cy="183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jc w:val="center"/>
                              <w:rPr>
                                <w:rFonts w:ascii="Arial" w:hAnsi="Arial" w:cs="" w:cstheme="minorBidi"/>
                                <w:sz w:val="24"/>
                                <w:szCs w:val="24"/>
                                <w:highlight w:val="none"/>
                                <w:shd w:fill="AFD095" w:val="clear"/>
                              </w:rPr>
                            </w:pPr>
                            <w:r>
                              <w:rPr>
                                <w:rFonts w:eastAsia="Source Sans Pro" w:cs="" w:ascii="Arial" w:hAnsi="Arial" w:cstheme="minorBidi" w:eastAsia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fill="AFD095" w:val="clear"/>
                                <w:lang w:val="en-CA" w:bidi="en-CA"/>
                              </w:rPr>
                              <w:t>Halftime Snacks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Source Sans Pro" w:cs="" w:ascii="Arial" w:hAnsi="Arial" w:cstheme="minorBidi" w:eastAsia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fill="FFFFA6" w:val="clear"/>
                                <w:lang w:val="en-CA" w:bidi="en-CA"/>
                              </w:rPr>
                              <w:t>Add a Large Caesar or House Salad — $10</w:t>
                              <w:br/>
                              <w:t xml:space="preserve">Add Large Fresh-Cut Fries — $10 </w:t>
                              <w:br/>
                              <w:t xml:space="preserve">Add Onion Rings — $8 </w:t>
                              <w:br/>
                              <w:t>Add Wings — $1 each (Minimum 10 wings)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238" w:after="198"/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4.2pt;margin-top:-1.85pt;width:269.4pt;height:144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jc w:val="center"/>
                        <w:rPr>
                          <w:rFonts w:ascii="Arial" w:hAnsi="Arial" w:cs="" w:cstheme="minorBidi"/>
                          <w:sz w:val="24"/>
                          <w:szCs w:val="24"/>
                          <w:highlight w:val="none"/>
                          <w:shd w:fill="AFD095" w:val="clear"/>
                        </w:rPr>
                      </w:pPr>
                      <w:r>
                        <w:rPr>
                          <w:rFonts w:eastAsia="Source Sans Pro" w:cs="" w:ascii="Arial" w:hAnsi="Arial" w:cstheme="minorBidi" w:eastAsiaTheme="minorHAnsi"/>
                          <w:b/>
                          <w:bCs/>
                          <w:color w:val="000000"/>
                          <w:sz w:val="24"/>
                          <w:szCs w:val="24"/>
                          <w:shd w:fill="AFD095" w:val="clear"/>
                          <w:lang w:val="en-CA" w:bidi="en-CA"/>
                        </w:rPr>
                        <w:t>Halftime Snacks</w:t>
                      </w:r>
                    </w:p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jc w:val="center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jc w:val="center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>
                        <w:rPr>
                          <w:rFonts w:eastAsia="Source Sans Pro" w:cs="" w:ascii="Arial" w:hAnsi="Arial" w:cstheme="minorBidi" w:eastAsiaTheme="minorHAnsi"/>
                          <w:b/>
                          <w:bCs/>
                          <w:color w:val="000000"/>
                          <w:sz w:val="24"/>
                          <w:szCs w:val="24"/>
                          <w:shd w:fill="FFFFA6" w:val="clear"/>
                          <w:lang w:val="en-CA" w:bidi="en-CA"/>
                        </w:rPr>
                        <w:t>Add a Large Caesar or House Salad — $10</w:t>
                        <w:br/>
                        <w:t xml:space="preserve">Add Large Fresh-Cut Fries — $10 </w:t>
                        <w:br/>
                        <w:t xml:space="preserve">Add Onion Rings — $8 </w:t>
                        <w:br/>
                        <w:t>Add Wings — $1 each (Minimum 10 wings)</w:t>
                      </w:r>
                    </w:p>
                    <w:p>
                      <w:pPr>
                        <w:pStyle w:val="FrameContentsuser"/>
                        <w:overflowPunct w:val="false"/>
                        <w:spacing w:lineRule="auto" w:line="240" w:before="238" w:after="198"/>
                        <w:jc w:val="center"/>
                        <w:rPr>
                          <w:rFonts w:ascii="Arial" w:hAnsi="Arial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Canadian Panzerotti — $24.99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>Bacon, pepperoni, mushroom, and cheese.</w:t>
      </w:r>
    </w:p>
    <w:p>
      <w:pPr>
        <w:pStyle w:val="BodyText"/>
        <w:spacing w:lineRule="auto" w:line="240" w:before="0" w:after="160"/>
        <w:ind w:hanging="0" w:start="0"/>
        <w:jc w:val="start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Deluxe Panzerotti — $24.99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>Ham, pepperoni, mushroom, and cheese.</w:t>
      </w:r>
    </w:p>
    <w:p>
      <w:pPr>
        <w:pStyle w:val="BodyText"/>
        <w:spacing w:lineRule="auto" w:line="240" w:before="0" w:after="160"/>
        <w:ind w:hanging="0" w:start="0"/>
        <w:jc w:val="start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Meat Lover Panzerotti — $26.99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>Ham, pepperoni, bacon, sausage, and cheese.</w:t>
      </w:r>
    </w:p>
    <w:p>
      <w:pPr>
        <w:pStyle w:val="BodyText"/>
        <w:spacing w:lineRule="auto" w:line="240" w:before="0" w:after="160"/>
        <w:ind w:hanging="0" w:start="0"/>
        <w:jc w:val="start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Build Your Own Panzo(</w:t>
      </w:r>
      <w:r>
        <w:rPr>
          <w:rStyle w:val="Strong"/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Includes cheese) </w:t>
      </w: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— $20.99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br/>
        <w:t>Add vegetables $2.00 each | Add meat $3 each</w:t>
      </w:r>
    </w:p>
    <w:p>
      <w:pPr>
        <w:pStyle w:val="BodyText"/>
        <w:spacing w:lineRule="auto" w:line="240" w:before="0" w:after="160"/>
        <w:ind w:hanging="0" w:start="0"/>
        <w:jc w:val="center"/>
        <w:rPr>
          <w:rStyle w:val="Strong"/>
          <w:rFonts w:ascii="Arial" w:hAnsi="Arial" w:cs="Arial"/>
          <w:b w:val="false"/>
          <w:bCs w:val="false"/>
          <w:color w:val="000000"/>
          <w:sz w:val="24"/>
          <w:szCs w:val="24"/>
          <w:shd w:fill="auto" w:val="clear"/>
          <w:lang w:val="en-CA"/>
        </w:rPr>
      </w:pPr>
      <w:r>
        <w:rPr/>
      </w:r>
    </w:p>
    <w:p>
      <w:pPr>
        <w:pStyle w:val="Heading2"/>
        <w:spacing w:lineRule="auto" w:line="240" w:before="0" w:after="160"/>
        <w:ind w:hanging="0" w:start="0"/>
        <w:jc w:val="center"/>
        <w:rPr>
          <w:rFonts w:ascii="Arial" w:hAnsi="Arial" w:eastAsia="Source Sans Pro" w:cs="Arial"/>
          <w:b w:val="false"/>
          <w:bCs w:val="false"/>
          <w:color w:val="000000"/>
          <w:sz w:val="48"/>
          <w:szCs w:val="48"/>
          <w:highlight w:val="none"/>
          <w:shd w:fill="AFD095" w:val="clear"/>
          <w:lang w:val="en-CA"/>
        </w:rPr>
      </w:pPr>
      <w:r>
        <w:rPr>
          <w:rFonts w:eastAsia="Source Sans Pro" w:cs="Arial" w:ascii="Arial" w:hAnsi="Arial"/>
          <w:b w:val="false"/>
          <w:bCs w:val="false"/>
          <w:color w:val="000000"/>
          <w:sz w:val="48"/>
          <w:szCs w:val="48"/>
          <w:shd w:fill="AFD095" w:val="clear"/>
          <w:lang w:val="en-CA"/>
        </w:rPr>
        <w:t>A TASTE OF GREECE</w:t>
      </w:r>
    </w:p>
    <w:p>
      <w:pPr>
        <w:pStyle w:val="Heading2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Gyros $12.99 </w:t>
      </w:r>
      <w:r>
        <w:rPr>
          <w:rFonts w:cs="Arial" w:ascii="Arial" w:hAnsi="Arial"/>
          <w:b w:val="false"/>
          <w:bCs w:val="false"/>
          <w:color w:val="000000"/>
          <w:sz w:val="24"/>
          <w:szCs w:val="24"/>
          <w:shd w:fill="E8F2A1" w:val="clear"/>
          <w:lang w:val="en-CA"/>
        </w:rPr>
        <w:t xml:space="preserve">With fries or Greek salad 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$18.99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>Gyro meat wrapped in pita with lettuce, tomato, onion, and tzatziki.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Chicken Souvlaki $12.99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With fries or Greek salad 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$18.99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Marinated chicken in pita with lettuce, tomato, onion, and tzatziki.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Two Chicken Souvlaki Skewers — $21.99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Served with Greek salad, fries, and tzatziki.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Gyro Plate — $21.99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Shaved Gyro meat served with Greek salad, fries, and tzatziki.</w:t>
      </w:r>
    </w:p>
    <w:p>
      <w:pPr>
        <w:pStyle w:val="Heading2"/>
        <w:spacing w:lineRule="auto" w:line="240" w:before="0" w:after="160"/>
        <w:ind w:hanging="0" w:start="0"/>
        <w:jc w:val="center"/>
        <w:rPr>
          <w:highlight w:val="none"/>
          <w:shd w:fill="AFD095" w:val="clear"/>
        </w:rPr>
      </w:pPr>
      <w:r>
        <w:rPr>
          <w:rFonts w:eastAsia="Source Sans Pro" w:cs="Arial" w:ascii="Arial" w:hAnsi="Arial"/>
          <w:b w:val="false"/>
          <w:bCs w:val="false"/>
          <w:color w:val="000000"/>
          <w:sz w:val="52"/>
          <w:szCs w:val="52"/>
          <w:shd w:fill="AFD095" w:val="clear"/>
          <w:lang w:val="en-CA"/>
        </w:rPr>
        <w:t>HOMEMADE BURGERS</w:t>
        <w:br/>
      </w:r>
      <w:r>
        <w:rPr>
          <w:rFonts w:eastAsia="Source Sans Pro" w:cs="Arial" w:ascii="Arial" w:hAnsi="Arial"/>
          <w:color w:val="000000"/>
          <w:sz w:val="24"/>
          <w:szCs w:val="24"/>
          <w:shd w:fill="auto" w:val="clear"/>
          <w:lang w:val="en-CA"/>
        </w:rPr>
        <w:t xml:space="preserve">Topped with tomato, onion, relish, and mustard. Add cheese $2.50 </w:t>
        <w:br/>
        <w:t xml:space="preserve"> Upgrade fries to poutine $4.00 • Upgrade to deluxe (fries and salad) $2.50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Hamburger — $11.99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With fries or salad 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$17.99 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Cheeseburger — $12.99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With fries or salad 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$17.99 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Bacon Cheeseburger — $13.99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With fries or salad 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$17.99 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Greek Burger — $12.99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With fries or salad 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>$17.99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 </w:t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Feta cheese, red onion, tomato, and tzatziki.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Swiss Burger — $12.99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With fries or salad </w:t>
      </w:r>
      <w:r>
        <w:rPr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$17.99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Swiss cheese and mushrooms.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ascii="Arial" w:hAnsi="Arial"/>
          <w:color w:val="000000"/>
          <w:sz w:val="24"/>
          <w:szCs w:val="24"/>
          <w:shd w:fill="E8F2A1" w:val="clear"/>
          <w:lang w:val="en-CA"/>
        </w:rPr>
        <w:t xml:space="preserve">Banquet Burger — $13.99 </w:t>
      </w:r>
      <w:r>
        <w:rPr>
          <w:rFonts w:ascii="Arial" w:hAnsi="Arial"/>
          <w:color w:val="000000"/>
          <w:sz w:val="24"/>
          <w:szCs w:val="24"/>
          <w:shd w:fill="E8F2A1" w:val="clear"/>
          <w:lang w:val="en-CA"/>
        </w:rPr>
        <w:t>With fries or salad</w:t>
      </w:r>
      <w:r>
        <w:rPr>
          <w:rFonts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 $17.99</w:t>
      </w:r>
      <w:r>
        <w:rPr>
          <w:rFonts w:ascii="Arial" w:hAnsi="Arial"/>
          <w:color w:val="000000"/>
          <w:sz w:val="24"/>
          <w:szCs w:val="24"/>
          <w:shd w:fill="E8F2A1" w:val="clear"/>
          <w:lang w:val="en-CA"/>
        </w:rPr>
        <w:t xml:space="preserve"> </w:t>
        <w:br/>
      </w:r>
      <w:r>
        <w:rPr>
          <w:rFonts w:ascii="Arial" w:hAnsi="Arial"/>
          <w:color w:val="000000"/>
          <w:sz w:val="24"/>
          <w:szCs w:val="24"/>
          <w:shd w:fill="auto" w:val="clear"/>
          <w:lang w:val="en-CA"/>
        </w:rPr>
        <w:t>Bacon, cheese, and fresh sautéed mushrooms.</w:t>
      </w:r>
    </w:p>
    <w:p>
      <w:pPr>
        <w:pStyle w:val="Heading2"/>
        <w:spacing w:lineRule="auto" w:line="240" w:before="0" w:after="160"/>
        <w:ind w:hanging="0" w:start="0"/>
        <w:jc w:val="center"/>
        <w:rPr>
          <w:highlight w:val="none"/>
          <w:shd w:fill="AFD095" w:val="clear"/>
        </w:rPr>
      </w:pPr>
      <w:r>
        <w:rPr>
          <w:rFonts w:eastAsia="Source Sans Pro" w:cs="Arial" w:ascii="Arial" w:hAnsi="Arial"/>
          <w:b w:val="false"/>
          <w:bCs w:val="false"/>
          <w:color w:val="000000"/>
          <w:sz w:val="48"/>
          <w:szCs w:val="48"/>
          <w:shd w:fill="AFD095" w:val="clear"/>
          <w:lang w:val="en-CA"/>
        </w:rPr>
        <w:t>CLASSICS</w:t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Upgrade to deluxe (fries and salad) $2.50 Add cheese $2.50 • Upgrade fries to poutine $4.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Liver &amp; Onions — $19.99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Two pieces baby beef liver with mashed potatoes and house salad.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ascii="Arial" w:hAnsi="Arial"/>
          <w:b/>
          <w:bCs/>
          <w:color w:val="000000"/>
          <w:sz w:val="24"/>
          <w:szCs w:val="24"/>
          <w:shd w:fill="E8F2A1" w:val="clear"/>
          <w:lang w:val="en-CA"/>
        </w:rPr>
        <w:t>Homemade Fish &amp; Chips —  $19.99</w:t>
      </w:r>
      <w:r>
        <w:rPr>
          <w:rFonts w:ascii="Arial" w:hAnsi="Arial"/>
          <w:b w:val="false"/>
          <w:bCs w:val="false"/>
          <w:color w:val="000000"/>
          <w:sz w:val="24"/>
          <w:szCs w:val="24"/>
          <w:shd w:fill="E8F2A1" w:val="clear"/>
          <w:lang w:val="en-CA"/>
        </w:rPr>
        <w:br/>
      </w:r>
      <w:r>
        <w:rPr>
          <w:rFonts w:ascii="Arial" w:hAnsi="Arial"/>
          <w:b w:val="false"/>
          <w:bCs w:val="false"/>
          <w:color w:val="000000"/>
          <w:sz w:val="24"/>
          <w:szCs w:val="24"/>
          <w:shd w:fill="auto" w:val="clear"/>
          <w:lang w:val="en-CA"/>
        </w:rPr>
        <w:t>Two pieces white fish, hand-battered in-house and fried until golden and crispy.</w:t>
        <w:br/>
        <w:t xml:space="preserve">Served with fresh-cut fries, coleslaw, and tartar sauce. 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Chicken Finger Dinner — $17.99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t>Four breaded white meat chicken fillets.</w:t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Served with fries or house salad. Choice of plum or honey garlic.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Chicken Bacon Ranch Burger  </w:t>
      </w:r>
      <w:r>
        <w:rPr>
          <w:rStyle w:val="Strong"/>
          <w:rFonts w:cs="Arial" w:ascii="Arial" w:hAnsi="Arial"/>
          <w:b/>
          <w:bCs/>
          <w:color w:val="000000"/>
          <w:sz w:val="24"/>
          <w:szCs w:val="24"/>
          <w:shd w:fill="E8F2A1" w:val="clear"/>
          <w:lang w:val="en-CA"/>
        </w:rPr>
        <w:t xml:space="preserve">—  </w:t>
      </w: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>$18.99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 xml:space="preserve">Breaded chicken breast topped with bacon, melted cheddar, lettuce, tomato, </w:t>
        <w:br/>
        <w:t xml:space="preserve">and ranch dressing on a toasted bun. </w:t>
      </w:r>
      <w:r>
        <w:rPr>
          <w:rFonts w:ascii="Arial" w:hAnsi="Arial"/>
          <w:color w:val="000000"/>
          <w:sz w:val="24"/>
          <w:szCs w:val="24"/>
          <w:shd w:fill="auto" w:val="clear"/>
          <w:lang w:val="en-CA"/>
        </w:rPr>
        <w:t xml:space="preserve">Served with fries or a house salad. </w:t>
      </w:r>
    </w:p>
    <w:p>
      <w:pPr>
        <w:pStyle w:val="BodyText"/>
        <w:spacing w:lineRule="auto" w:line="240" w:before="0" w:after="160"/>
        <w:ind w:hanging="0" w:start="0"/>
        <w:jc w:val="center"/>
        <w:rPr/>
      </w:pPr>
      <w:r>
        <w:rPr>
          <w:rStyle w:val="Strong"/>
          <w:rFonts w:cs="Arial" w:ascii="Arial" w:hAnsi="Arial"/>
          <w:color w:val="000000"/>
          <w:sz w:val="24"/>
          <w:szCs w:val="24"/>
          <w:shd w:fill="E8F2A1" w:val="clear"/>
          <w:lang w:val="en-CA"/>
        </w:rPr>
        <w:t xml:space="preserve">Veal or Chicken Parmesan on a Bun — $18.99 </w:t>
      </w:r>
      <w:r>
        <w:rPr>
          <w:rFonts w:cs="Arial" w:ascii="Arial" w:hAnsi="Arial"/>
          <w:color w:val="000000"/>
          <w:sz w:val="24"/>
          <w:szCs w:val="24"/>
          <w:shd w:fill="E8F2A1" w:val="clear"/>
          <w:lang w:val="en-CA"/>
        </w:rPr>
        <w:br/>
      </w:r>
      <w:r>
        <w:rPr>
          <w:rFonts w:cs="Arial" w:ascii="Arial" w:hAnsi="Arial"/>
          <w:color w:val="000000"/>
          <w:sz w:val="24"/>
          <w:szCs w:val="24"/>
          <w:shd w:fill="auto" w:val="clear"/>
          <w:lang w:val="en-CA"/>
        </w:rPr>
        <w:t>Breaded chicken or veal with marinara, mozzarella, and Parmesan.</w:t>
        <w:br/>
        <w:t>Served with fries or salad.</w:t>
      </w:r>
    </w:p>
    <w:p>
      <w:pPr>
        <w:pStyle w:val="Heading2"/>
        <w:spacing w:lineRule="auto" w:line="240" w:before="0" w:after="160"/>
        <w:ind w:hanging="0" w:start="0"/>
        <w:jc w:val="center"/>
        <w:rPr>
          <w:highlight w:val="none"/>
          <w:shd w:fill="AFD095" w:val="clear"/>
        </w:rPr>
      </w:pPr>
      <w:r>
        <w:rPr/>
      </w:r>
      <w:r>
        <w:br w:type="page"/>
      </w:r>
    </w:p>
    <w:p>
      <w:pPr>
        <w:pStyle w:val="Normal"/>
        <w:spacing w:lineRule="auto" w:line="240" w:before="0" w:after="160"/>
        <w:jc w:val="center"/>
        <w:rPr>
          <w:highlight w:val="none"/>
          <w:shd w:fill="E8F2A1" w:val="clear"/>
        </w:rPr>
      </w:pPr>
      <w:r>
        <w:rPr>
          <w:rFonts w:cs="Arial" w:ascii="Arial" w:hAnsi="Arial"/>
          <w:b/>
          <w:bCs/>
          <w:color w:val="000000"/>
          <w:sz w:val="50"/>
          <w:szCs w:val="50"/>
          <w:shd w:fill="AFD095" w:val="clear"/>
          <w:lang w:val="en-CA"/>
        </w:rPr>
        <w:t>Loaded Pizzas</w:t>
      </w:r>
      <w:r>
        <w:rPr>
          <w:rFonts w:cs="Arial" w:ascii="Arial" w:hAnsi="Arial"/>
          <w:b/>
          <w:bCs/>
          <w:color w:val="000000"/>
          <w:szCs w:val="20"/>
          <w:shd w:fill="E8F2A1" w:val="clear"/>
          <w:lang w:val="en-CA"/>
        </w:rPr>
        <w:br/>
      </w:r>
      <w:r>
        <w:rPr>
          <w:rFonts w:ascii="Arial" w:hAnsi="Arial"/>
          <w:b/>
          <w:bCs/>
          <w:color w:val="000000"/>
          <w:sz w:val="24"/>
          <w:szCs w:val="24"/>
          <w:shd w:fill="auto" w:val="clear"/>
          <w:lang w:val="en-CA"/>
        </w:rPr>
        <w:t>Every pizza is loaded corner to corner with generous toppings for over 41 years.</w:t>
        <w:br/>
        <w:t xml:space="preserve">We don’t skimp. Made with fresh dough and 100% Canadian mozzarella cheese </w:t>
      </w:r>
    </w:p>
    <w:tbl>
      <w:tblPr>
        <w:tblStyle w:val="TableGrid"/>
        <w:tblW w:w="109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70"/>
        <w:gridCol w:w="6300"/>
        <w:gridCol w:w="975"/>
        <w:gridCol w:w="970"/>
        <w:gridCol w:w="720"/>
      </w:tblGrid>
      <w:tr>
        <w:trPr>
          <w:trHeight w:val="319" w:hRule="atLeast"/>
        </w:trPr>
        <w:tc>
          <w:tcPr>
            <w:tcW w:w="827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2"/>
                <w:szCs w:val="22"/>
                <w:shd w:fill="E8F2A1" w:val="clear"/>
                <w:lang w:val="en-CA" w:eastAsia="en-US" w:bidi="ar-SA"/>
              </w:rPr>
              <w:t xml:space="preserve">No half &amp; half pizzas. </w:t>
            </w:r>
            <w:r>
              <w:rPr>
                <w:rFonts w:ascii="Arial" w:hAnsi="Arial"/>
                <w:b/>
                <w:bCs/>
                <w:color w:val="000000"/>
                <w:sz w:val="22"/>
                <w:szCs w:val="22"/>
                <w:shd w:fill="E8F2A1" w:val="clear"/>
                <w:lang w:val="en-CA"/>
              </w:rPr>
              <w:t xml:space="preserve">No substitutions, please. 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2"/>
                <w:szCs w:val="22"/>
                <w:shd w:fill="E8F2A1" w:val="clear"/>
                <w:lang w:val="en-CA" w:eastAsia="en-US" w:bidi="ar-SA"/>
              </w:rPr>
              <w:t>10’’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2"/>
                <w:szCs w:val="22"/>
                <w:shd w:fill="E8F2A1" w:val="clear"/>
                <w:lang w:val="en-CA" w:eastAsia="en-US" w:bidi="ar-SA"/>
              </w:rPr>
              <w:t>12’’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2"/>
                <w:szCs w:val="22"/>
                <w:shd w:fill="E8F2A1" w:val="clear"/>
                <w:lang w:val="en-CA" w:eastAsia="en-US" w:bidi="ar-SA"/>
              </w:rPr>
              <w:t>16’’</w:t>
            </w:r>
          </w:p>
        </w:tc>
      </w:tr>
      <w:tr>
        <w:trPr>
          <w:trHeight w:val="525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8"/>
                <w:szCs w:val="28"/>
                <w:shd w:fill="auto" w:val="clear"/>
                <w:lang w:val="en-CA" w:eastAsia="en-US" w:bidi="ar-SA"/>
              </w:rPr>
              <w:t>Cheese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 xml:space="preserve">A golden blend of mozzarella and cheddar, baked to perfection. 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$17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$20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$25</w:t>
            </w:r>
          </w:p>
        </w:tc>
      </w:tr>
      <w:tr>
        <w:trPr>
          <w:trHeight w:val="533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Pepperoni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Double-stacked pepperoni layered edge to edge for the ultimate classic bite.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$20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$23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$29</w:t>
            </w:r>
          </w:p>
        </w:tc>
      </w:tr>
      <w:tr>
        <w:trPr>
          <w:trHeight w:val="722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Meat Lovers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A hearty feast piled high with pepperoni, bacon, sausage, and ham — bold, smoky, and satisfying.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$25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$30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$40</w:t>
            </w:r>
          </w:p>
        </w:tc>
      </w:tr>
      <w:tr>
        <w:trPr>
          <w:trHeight w:val="573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Canadian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A true northern favourite: pepperoni, smoky bacon, and earthy mushrooms. Sounds hard to resist, eh?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$29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$39</w:t>
            </w:r>
          </w:p>
        </w:tc>
      </w:tr>
      <w:tr>
        <w:trPr>
          <w:trHeight w:val="666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Deluxe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A classic combo of pepperoni, ham, mushrooms, and green peppers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$29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$39</w:t>
            </w:r>
          </w:p>
        </w:tc>
      </w:tr>
      <w:tr>
        <w:trPr>
          <w:trHeight w:val="726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Hawaiian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Refreshing pizza topped with ham and pineapple — your tropical getaway on a crust.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$29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$39</w:t>
            </w:r>
          </w:p>
        </w:tc>
      </w:tr>
      <w:tr>
        <w:trPr>
          <w:trHeight w:val="718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Vegetarian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Fresh tomatoes, mushrooms, onions, and green peppers come together for a crisp garden delight.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$29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$38</w:t>
            </w:r>
          </w:p>
        </w:tc>
      </w:tr>
      <w:tr>
        <w:trPr>
          <w:trHeight w:val="698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Greek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Greek inspired ingredients: Green peppers, onion, tomato, Kalamata olives, and a heap of feta cheese with mozzarella cheese.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$25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$30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$40</w:t>
            </w:r>
          </w:p>
        </w:tc>
      </w:tr>
      <w:tr>
        <w:trPr>
          <w:trHeight w:val="700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BBQ Chicken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Tender grilled chicken with onions, peppers, and a drizzle of smoky Forty Creek BBQ sauce.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$29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$39</w:t>
            </w:r>
          </w:p>
        </w:tc>
      </w:tr>
      <w:tr>
        <w:trPr>
          <w:trHeight w:val="893" w:hRule="atLeast"/>
        </w:trPr>
        <w:tc>
          <w:tcPr>
            <w:tcW w:w="1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Butter Chicken</w:t>
            </w:r>
          </w:p>
        </w:tc>
        <w:tc>
          <w:tcPr>
            <w:tcW w:w="63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Green pepper, Onion, Grilled Chicken, and Butter Chicken sauce. Jalapeno or banana peppers are optional.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$29</w:t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auto" w:val="clear"/>
                <w:lang w:val="en-CA" w:eastAsia="en-US" w:bidi="ar-SA"/>
              </w:rPr>
              <w:t>$39</w:t>
            </w:r>
          </w:p>
        </w:tc>
      </w:tr>
    </w:tbl>
    <w:p>
      <w:pPr>
        <w:pStyle w:val="Normal"/>
        <w:shd w:val="clear" w:color="auto" w:fill="ABBEE9" w:themeFill="accent2"/>
        <w:spacing w:lineRule="auto" w:line="240"/>
        <w:jc w:val="center"/>
        <w:rPr>
          <w:highlight w:val="none"/>
          <w:shd w:fill="E8F2A1" w:val="clear"/>
        </w:rPr>
      </w:pPr>
      <w:r>
        <w:rPr>
          <w:rFonts w:cs="Arial" w:ascii="Arial" w:hAnsi="Arial"/>
          <w:b/>
          <w:bCs/>
          <w:color w:val="000000"/>
          <w:sz w:val="50"/>
          <w:szCs w:val="50"/>
          <w:shd w:fill="E8F2A1" w:val="clear"/>
          <w:lang w:val="en-CA"/>
        </w:rPr>
        <w:t>BUILD YOUR OWN PIZZA</w:t>
      </w:r>
    </w:p>
    <w:tbl>
      <w:tblPr>
        <w:tblStyle w:val="TableGrid"/>
        <w:tblW w:w="109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92"/>
        <w:gridCol w:w="723"/>
        <w:gridCol w:w="717"/>
        <w:gridCol w:w="722"/>
        <w:gridCol w:w="1256"/>
        <w:gridCol w:w="724"/>
        <w:gridCol w:w="721"/>
        <w:gridCol w:w="738"/>
        <w:gridCol w:w="339"/>
        <w:gridCol w:w="717"/>
        <w:gridCol w:w="363"/>
        <w:gridCol w:w="433"/>
        <w:gridCol w:w="830"/>
        <w:gridCol w:w="93"/>
        <w:gridCol w:w="767"/>
      </w:tblGrid>
      <w:tr>
        <w:trPr/>
        <w:tc>
          <w:tcPr>
            <w:tcW w:w="7732" w:type="dxa"/>
            <w:gridSpan w:val="9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Source Sans Pro" w:cs="Arial"/>
                <w:b/>
                <w:bCs/>
                <w:color w:val="000000"/>
                <w:kern w:val="0"/>
                <w:sz w:val="18"/>
                <w:szCs w:val="18"/>
                <w:highlight w:val="none"/>
                <w:shd w:fill="E8F2A1" w:val="clear"/>
                <w:lang w:val="en-CA" w:eastAsia="en-US" w:bidi="ar-SA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18"/>
                <w:szCs w:val="18"/>
                <w:shd w:fill="E8F2A1" w:val="clear"/>
                <w:lang w:val="en-CA" w:eastAsia="en-US" w:bidi="ar-SA"/>
              </w:rPr>
              <w:t xml:space="preserve">OUR PIZZAS ARE COMMITTED. NO HALF &amp; HALF, PLEASE. </w:t>
            </w:r>
          </w:p>
        </w:tc>
        <w:tc>
          <w:tcPr>
            <w:tcW w:w="108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10’’</w:t>
            </w:r>
          </w:p>
        </w:tc>
        <w:tc>
          <w:tcPr>
            <w:tcW w:w="1263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12’’</w:t>
            </w:r>
          </w:p>
        </w:tc>
        <w:tc>
          <w:tcPr>
            <w:tcW w:w="86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16’’</w:t>
            </w:r>
          </w:p>
        </w:tc>
      </w:tr>
      <w:tr>
        <w:trPr/>
        <w:tc>
          <w:tcPr>
            <w:tcW w:w="7732" w:type="dxa"/>
            <w:gridSpan w:val="9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8"/>
                <w:szCs w:val="28"/>
                <w:shd w:fill="E8F2A1" w:val="clear"/>
                <w:lang w:val="en-CA" w:eastAsia="en-US" w:bidi="ar-SA"/>
              </w:rPr>
              <w:t>Base Price</w:t>
            </w: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 xml:space="preserve"> (Includes pizza sauce and Mozzarella cheese)</w:t>
            </w:r>
          </w:p>
        </w:tc>
        <w:tc>
          <w:tcPr>
            <w:tcW w:w="108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$19</w:t>
            </w:r>
          </w:p>
        </w:tc>
        <w:tc>
          <w:tcPr>
            <w:tcW w:w="1263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$21</w:t>
            </w:r>
          </w:p>
        </w:tc>
        <w:tc>
          <w:tcPr>
            <w:tcW w:w="860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$29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VEGETABLES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10’’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12’’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16’’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MEAT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10’’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12’’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16’’</w:t>
            </w:r>
          </w:p>
        </w:tc>
        <w:tc>
          <w:tcPr>
            <w:tcW w:w="1056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CHEESE</w:t>
            </w:r>
          </w:p>
        </w:tc>
        <w:tc>
          <w:tcPr>
            <w:tcW w:w="796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10’’</w:t>
            </w:r>
          </w:p>
        </w:tc>
        <w:tc>
          <w:tcPr>
            <w:tcW w:w="923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12’’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16’’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Tomato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Pepperoni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$5.5</w:t>
            </w:r>
          </w:p>
        </w:tc>
        <w:tc>
          <w:tcPr>
            <w:tcW w:w="1056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Cheddar</w:t>
            </w:r>
          </w:p>
        </w:tc>
        <w:tc>
          <w:tcPr>
            <w:tcW w:w="796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923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Onion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Ham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$5.5</w:t>
            </w:r>
          </w:p>
        </w:tc>
        <w:tc>
          <w:tcPr>
            <w:tcW w:w="1056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Mozz</w:t>
            </w:r>
          </w:p>
        </w:tc>
        <w:tc>
          <w:tcPr>
            <w:tcW w:w="796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923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Green Pepper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Sausage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$5.5</w:t>
            </w:r>
          </w:p>
        </w:tc>
        <w:tc>
          <w:tcPr>
            <w:tcW w:w="1056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Feta</w:t>
            </w:r>
          </w:p>
        </w:tc>
        <w:tc>
          <w:tcPr>
            <w:tcW w:w="796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923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</w:tr>
      <w:tr>
        <w:trPr>
          <w:trHeight w:val="178" w:hRule="atLeast"/>
        </w:trPr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Mushrooms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Bacon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$5.5</w:t>
            </w:r>
          </w:p>
        </w:tc>
        <w:tc>
          <w:tcPr>
            <w:tcW w:w="3542" w:type="dxa"/>
            <w:gridSpan w:val="7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E8F2A1" w:val="clear"/>
                <w:lang w:val="en-CA" w:eastAsia="en-US" w:bidi="ar-SA"/>
              </w:rPr>
              <w:t>Gluten Free Crust Available 10’’. Add $4.00 to the price of any small pizza.</w:t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Hot Peppers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Gr. Beef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$5.5</w:t>
            </w:r>
          </w:p>
        </w:tc>
        <w:tc>
          <w:tcPr>
            <w:tcW w:w="3542" w:type="dxa"/>
            <w:gridSpan w:val="7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Cs w:val="20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Cs w:val="20"/>
                <w:shd w:fill="E8F2A1" w:val="clear"/>
                <w:lang w:val="en-CA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Green Olives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Chicken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$5.5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$6.5</w:t>
            </w:r>
          </w:p>
        </w:tc>
        <w:tc>
          <w:tcPr>
            <w:tcW w:w="3542" w:type="dxa"/>
            <w:gridSpan w:val="7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Cs w:val="20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Cs w:val="20"/>
                <w:shd w:fill="E8F2A1" w:val="clear"/>
                <w:lang w:val="en-CA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Kalamata Olives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Gyro</w:t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$5.5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$6.5</w:t>
            </w:r>
          </w:p>
        </w:tc>
        <w:tc>
          <w:tcPr>
            <w:tcW w:w="3542" w:type="dxa"/>
            <w:gridSpan w:val="7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Cs w:val="20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Cs w:val="20"/>
                <w:shd w:fill="E8F2A1" w:val="clear"/>
                <w:lang w:val="en-CA"/>
              </w:rPr>
            </w:r>
          </w:p>
        </w:tc>
      </w:tr>
      <w:tr>
        <w:trPr/>
        <w:tc>
          <w:tcPr>
            <w:tcW w:w="179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  <w:lang w:val="en-CA"/>
              </w:rPr>
              <w:t>Spinach</w:t>
            </w:r>
          </w:p>
        </w:tc>
        <w:tc>
          <w:tcPr>
            <w:tcW w:w="72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  <w:lang w:val="en-CA"/>
              </w:rPr>
              <w:t>$2.5</w:t>
            </w:r>
          </w:p>
        </w:tc>
        <w:tc>
          <w:tcPr>
            <w:tcW w:w="71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  <w:lang w:val="en-CA"/>
              </w:rPr>
              <w:t>$3.5</w:t>
            </w:r>
          </w:p>
        </w:tc>
        <w:tc>
          <w:tcPr>
            <w:tcW w:w="72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  <w:lang w:val="en-CA"/>
              </w:rPr>
              <w:t>$4.5</w:t>
            </w:r>
          </w:p>
        </w:tc>
        <w:tc>
          <w:tcPr>
            <w:tcW w:w="6981" w:type="dxa"/>
            <w:gridSpan w:val="11"/>
            <w:vMerge w:val="restart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  <w:highlight w:val="none"/>
                <w:shd w:fill="E8F2A1" w:val="clear"/>
                <w:lang w:val="en-CA"/>
              </w:rPr>
            </w:pPr>
            <w:r>
              <w:rPr>
                <w:color w:val="000000"/>
                <w:shd w:fill="E8F2A1" w:val="clear"/>
                <w:lang w:val="en-CA"/>
              </w:rPr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E8F2A1" w:val="clear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 w:val="24"/>
                <w:szCs w:val="24"/>
                <w:shd w:fill="E8F2A1" w:val="clear"/>
                <w:lang w:val="en-CA" w:eastAsia="en-US" w:bidi="ar-SA"/>
              </w:rPr>
              <w:t>Add wings for $1 each (minimum 10 wings)</w:t>
              <w:br/>
              <w:t xml:space="preserve"> Add a large Caesar or House Salad — $10 </w:t>
              <w:br/>
              <w:t xml:space="preserve"> Add large fries to any pizza — $10 </w:t>
              <w:br/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Pineapple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$5</w:t>
            </w:r>
          </w:p>
        </w:tc>
        <w:tc>
          <w:tcPr>
            <w:tcW w:w="6981" w:type="dxa"/>
            <w:gridSpan w:val="11"/>
            <w:vMerge w:val="continue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Source Sans Pro" w:cs="Arial"/>
                <w:b/>
                <w:bCs/>
                <w:color w:val="000000"/>
                <w:kern w:val="0"/>
                <w:szCs w:val="20"/>
                <w:highlight w:val="none"/>
                <w:shd w:fill="E8F2A1" w:val="clear"/>
                <w:lang w:val="en-CA" w:eastAsia="en-US" w:bidi="ar-SA"/>
              </w:rPr>
            </w:pPr>
            <w:r>
              <w:rPr>
                <w:rFonts w:eastAsia="Source Sans Pro" w:cs="Arial" w:ascii="Arial" w:hAnsi="Arial"/>
                <w:b/>
                <w:bCs/>
                <w:color w:val="000000"/>
                <w:kern w:val="0"/>
                <w:szCs w:val="20"/>
                <w:shd w:fill="E8F2A1" w:val="clear"/>
                <w:lang w:val="en-CA" w:eastAsia="en-US" w:bidi="ar-SA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Jalapeno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6981" w:type="dxa"/>
            <w:gridSpan w:val="11"/>
            <w:vMerge w:val="continue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Cs w:val="20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Cs w:val="20"/>
                <w:shd w:fill="E8F2A1" w:val="clear"/>
                <w:lang w:val="en-CA"/>
              </w:rPr>
            </w:r>
          </w:p>
        </w:tc>
      </w:tr>
      <w:tr>
        <w:trPr/>
        <w:tc>
          <w:tcPr>
            <w:tcW w:w="17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Red Onion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$2.5</w:t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$3.5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Source Sans Pro" w:cs="Arial" w:ascii="Arial" w:hAnsi="Arial"/>
                <w:color w:val="000000"/>
                <w:kern w:val="0"/>
                <w:szCs w:val="20"/>
                <w:shd w:fill="auto" w:val="clear"/>
                <w:lang w:val="en-CA" w:eastAsia="en-US" w:bidi="ar-SA"/>
              </w:rPr>
              <w:t>$4.5</w:t>
            </w:r>
          </w:p>
        </w:tc>
        <w:tc>
          <w:tcPr>
            <w:tcW w:w="6981" w:type="dxa"/>
            <w:gridSpan w:val="11"/>
            <w:vMerge w:val="continue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Cs w:val="20"/>
                <w:highlight w:val="none"/>
                <w:shd w:fill="E8F2A1" w:val="clear"/>
                <w:lang w:val="en-CA"/>
              </w:rPr>
            </w:pPr>
            <w:r>
              <w:rPr>
                <w:rFonts w:cs="Arial" w:ascii="Arial" w:hAnsi="Arial"/>
                <w:color w:val="000000"/>
                <w:szCs w:val="20"/>
                <w:shd w:fill="E8F2A1" w:val="clear"/>
                <w:lang w:val="en-CA"/>
              </w:rPr>
            </w:r>
          </w:p>
        </w:tc>
      </w:tr>
    </w:tbl>
    <w:p>
      <w:pPr>
        <w:pStyle w:val="Normal"/>
        <w:spacing w:lineRule="auto" w:line="240" w:before="0" w:after="160"/>
        <w:ind w:start="720"/>
        <w:jc w:val="center"/>
        <w:rPr>
          <w:rFonts w:ascii="Arial" w:hAnsi="Arial" w:cs="Arial"/>
          <w:b/>
          <w:bCs/>
          <w:color w:val="000000"/>
          <w:sz w:val="24"/>
          <w:szCs w:val="20"/>
          <w:highlight w:val="none"/>
          <w:shd w:fill="E8F2A1" w:val="clear"/>
          <w:lang w:val="en-CA"/>
        </w:rPr>
      </w:pPr>
      <w:r>
        <w:rPr>
          <w:rFonts w:cs="Arial" w:ascii="Arial" w:hAnsi="Arial"/>
          <w:b/>
          <w:bCs/>
          <w:color w:val="000000"/>
          <w:sz w:val="24"/>
          <w:szCs w:val="20"/>
          <w:shd w:fill="E8F2A1" w:val="clear"/>
          <w:lang w:val="en-CA"/>
        </w:rPr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564" w:right="564" w:gutter="0" w:header="567" w:top="851" w:footer="0" w:bottom="56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ource Sans Pro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ourceSansPro-Regular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left" w:pos="2700" w:leader="none"/>
      </w:tabs>
      <w:rPr/>
    </w:pPr>
    <w:r>
      <w:rPr/>
    </w:r>
  </w:p>
  <w:p>
    <w:pPr>
      <w:pStyle w:val="NoSpacing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isplayBackgroundShape/>
  <w:defaultTabStop w:val="720"/>
  <w:autoHyphenation w:val="true"/>
  <w:hyphenationZone w:val="0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ans Pro" w:hAnsi="Source Sans Pro" w:eastAsia="Source Sans Pro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qFormat/>
    <w:rsid w:val="00cd51d4"/>
    <w:pPr>
      <w:widowControl/>
      <w:suppressAutoHyphens w:val="true"/>
      <w:bidi w:val="0"/>
      <w:spacing w:lineRule="auto" w:line="259" w:before="0" w:after="160"/>
      <w:jc w:val="start"/>
    </w:pPr>
    <w:rPr>
      <w:rFonts w:ascii="Source Sans Pro" w:hAnsi="Source Sans Pro" w:eastAsia="Source Sans Pro" w:cs="" w:asciiTheme="minorHAnsi" w:cstheme="minorBidi" w:eastAsiaTheme="minorHAnsi" w:hAnsi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c97"/>
    <w:pPr>
      <w:keepNext w:val="true"/>
      <w:keepLines/>
      <w:spacing w:lineRule="auto" w:line="240" w:before="0" w:after="0"/>
      <w:outlineLvl w:val="0"/>
    </w:pPr>
    <w:rPr>
      <w:rFonts w:ascii="Source Sans Pro" w:hAnsi="Source Sans Pro" w:eastAsia="" w:cs="" w:asciiTheme="majorHAnsi" w:cstheme="majorBidi" w:eastAsiaTheme="majorEastAsia" w:hAnsiTheme="majorHAnsi"/>
      <w:b/>
      <w:caps/>
      <w:color w:themeColor="accent1" w:val="ED1C24"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d51d4"/>
    <w:rPr>
      <w:sz w:val="20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626e5d"/>
    <w:rPr>
      <w:sz w:val="20"/>
    </w:rPr>
  </w:style>
  <w:style w:type="character" w:styleId="PlaceholderText">
    <w:name w:val="Placeholder Text"/>
    <w:basedOn w:val="DefaultParagraphFont"/>
    <w:uiPriority w:val="99"/>
    <w:semiHidden/>
    <w:qFormat/>
    <w:rsid w:val="00381e02"/>
    <w:rPr>
      <w:color w:val="808080"/>
    </w:rPr>
  </w:style>
  <w:style w:type="character" w:styleId="TitleChar" w:customStyle="1">
    <w:name w:val="Title Char"/>
    <w:basedOn w:val="DefaultParagraphFont"/>
    <w:link w:val="Title"/>
    <w:uiPriority w:val="10"/>
    <w:qFormat/>
    <w:rsid w:val="00381e02"/>
    <w:rPr>
      <w:rFonts w:ascii="Source Sans Pro" w:hAnsi="Source Sans Pro" w:eastAsia="" w:cs="" w:asciiTheme="majorHAnsi" w:cstheme="majorBidi" w:eastAsiaTheme="majorEastAsia" w:hAnsiTheme="majorHAnsi"/>
      <w:b/>
      <w:caps/>
      <w:color w:themeColor="accent2" w:val="ABBEE9"/>
      <w:spacing w:val="-10"/>
      <w:kern w:val="2"/>
      <w:sz w:val="9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43c97"/>
    <w:rPr>
      <w:rFonts w:ascii="Source Sans Pro" w:hAnsi="Source Sans Pro" w:eastAsia="" w:cs="" w:asciiTheme="majorHAnsi" w:cstheme="majorBidi" w:eastAsiaTheme="majorEastAsia" w:hAnsiTheme="majorHAnsi"/>
      <w:b/>
      <w:caps/>
      <w:color w:themeColor="accent1" w:val="ED1C24"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15657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rsid w:val="00d52d6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temandPriceCentered" w:customStyle="1">
    <w:name w:val="Item and Price Centered"/>
    <w:basedOn w:val="ItemandPrice"/>
    <w:qFormat/>
    <w:rsid w:val="006273b8"/>
    <w:pPr>
      <w:jc w:val="center"/>
    </w:pPr>
    <w:rPr/>
  </w:style>
  <w:style w:type="paragraph" w:styleId="TitleCentered" w:customStyle="1">
    <w:name w:val="Title Centered"/>
    <w:basedOn w:val="Title"/>
    <w:qFormat/>
    <w:rsid w:val="00381e02"/>
    <w:pPr>
      <w:jc w:val="center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81e02"/>
    <w:pPr>
      <w:outlineLvl w:val="0"/>
    </w:pPr>
    <w:rPr>
      <w:rFonts w:ascii="Source Sans Pro" w:hAnsi="Source Sans Pro" w:eastAsia="" w:cs="" w:asciiTheme="majorHAnsi" w:cstheme="majorBidi" w:eastAsiaTheme="majorEastAsia" w:hAnsiTheme="majorHAnsi"/>
      <w:b/>
      <w:caps/>
      <w:color w:themeColor="accent2" w:val="ABBEE9"/>
      <w:spacing w:val="-10"/>
      <w:kern w:val="2"/>
      <w:sz w:val="96"/>
      <w:szCs w:val="56"/>
    </w:rPr>
  </w:style>
  <w:style w:type="paragraph" w:styleId="NoSpacing">
    <w:name w:val="No Spacing"/>
    <w:uiPriority w:val="1"/>
    <w:qFormat/>
    <w:rsid w:val="00381e02"/>
    <w:pPr>
      <w:widowControl/>
      <w:suppressAutoHyphens w:val="true"/>
      <w:bidi w:val="0"/>
      <w:spacing w:lineRule="auto" w:line="240" w:before="0" w:after="0"/>
      <w:jc w:val="start"/>
    </w:pPr>
    <w:rPr>
      <w:rFonts w:ascii="Source Sans Pro" w:hAnsi="Source Sans Pro" w:eastAsia="Source Sans Pro" w:cs="" w:asciiTheme="minorHAnsi" w:cstheme="minorBidi" w:eastAsiaTheme="minorHAnsi" w:hAnsiTheme="minorHAnsi"/>
      <w:color w:val="auto"/>
      <w:kern w:val="0"/>
      <w:sz w:val="20"/>
      <w:szCs w:val="22"/>
      <w:lang w:val="en-US" w:eastAsia="en-US" w:bidi="ar-SA"/>
    </w:rPr>
  </w:style>
  <w:style w:type="paragraph" w:styleId="GraphicsAnchor" w:customStyle="1">
    <w:name w:val="Graphics Anchor"/>
    <w:basedOn w:val="Normal"/>
    <w:qFormat/>
    <w:rsid w:val="00137472"/>
    <w:pPr>
      <w:spacing w:before="0" w:after="0"/>
    </w:pPr>
    <w:rPr>
      <w:sz w:val="12"/>
    </w:rPr>
  </w:style>
  <w:style w:type="paragraph" w:styleId="Heading1Centered" w:customStyle="1">
    <w:name w:val="Heading 1 Centered"/>
    <w:basedOn w:val="Heading1"/>
    <w:qFormat/>
    <w:rsid w:val="00460a5a"/>
    <w:pPr>
      <w:jc w:val="center"/>
    </w:pPr>
    <w:rPr/>
  </w:style>
  <w:style w:type="paragraph" w:styleId="ItemandPrice" w:customStyle="1">
    <w:name w:val="Item and Price"/>
    <w:basedOn w:val="Normal"/>
    <w:qFormat/>
    <w:rsid w:val="00ab5c7e"/>
    <w:pPr>
      <w:tabs>
        <w:tab w:val="clear" w:pos="720"/>
        <w:tab w:val="right" w:pos="3600" w:leader="dot"/>
        <w:tab w:val="right" w:pos="8531" w:leader="dot"/>
      </w:tabs>
      <w:spacing w:lineRule="auto" w:line="240" w:before="0" w:after="0"/>
    </w:pPr>
    <w:rPr>
      <w:b/>
      <w:sz w:val="24"/>
    </w:rPr>
  </w:style>
  <w:style w:type="paragraph" w:styleId="NormalCentered" w:customStyle="1">
    <w:name w:val="Normal Centered"/>
    <w:basedOn w:val="Normal"/>
    <w:qFormat/>
    <w:rsid w:val="006273b8"/>
    <w:pPr>
      <w:spacing w:lineRule="auto" w:line="240" w:before="0" w:after="0"/>
      <w:jc w:val="center"/>
    </w:pPr>
    <w:rPr>
      <w:rFonts w:ascii="SourceSansPro-Regular" w:hAnsi="SourceSansPro-Regular" w:cs="SourceSansPro-Regular"/>
      <w:szCs w:val="20"/>
    </w:rPr>
  </w:style>
  <w:style w:type="paragraph" w:styleId="ItemandPriceLong" w:customStyle="1">
    <w:name w:val="Item and Price Long"/>
    <w:basedOn w:val="ItemandPrice"/>
    <w:qFormat/>
    <w:rsid w:val="00dc2a76"/>
    <w:pPr>
      <w:tabs>
        <w:tab w:val="clear" w:pos="3600"/>
      </w:tabs>
    </w:pPr>
    <w:rPr/>
  </w:style>
  <w:style w:type="paragraph" w:styleId="ListParagraph">
    <w:name w:val="List Paragraph"/>
    <w:basedOn w:val="Normal"/>
    <w:uiPriority w:val="34"/>
    <w:semiHidden/>
    <w:qFormat/>
    <w:rsid w:val="00a16cba"/>
    <w:pPr>
      <w:spacing w:before="0" w:after="16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104ce"/>
    <w:pPr>
      <w:spacing w:after="0" w:line="240" w:lineRule="auto"/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FA3D7E7C184B96AFB84FA926913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1F0F0-4C56-44B2-97F0-B3A8047198AC}"/>
      </w:docPartPr>
      <w:docPartBody>
        <w:p w:rsidR="00B253AE" w:rsidRDefault="00EA407E" w:rsidP="00EA407E">
          <w:pPr>
            <w:pStyle w:val="19FA3D7E7C184B96AFB84FA92691380C"/>
          </w:pPr>
          <w:r w:rsidRPr="00A7483E">
            <w:t>Mushrooms, red onions, green peppers, black olives, tomatoes, Parmesan, mozzarella</w:t>
          </w:r>
        </w:p>
      </w:docPartBody>
    </w:docPart>
    <w:docPart>
      <w:docPartPr>
        <w:name w:val="6B5F6E164BD04452AFD21378E8283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A305D-A2CD-442F-A6D9-D6CE72EA8847}"/>
      </w:docPartPr>
      <w:docPartBody>
        <w:p w:rsidR="00B253AE" w:rsidRDefault="00EA407E" w:rsidP="00EA407E">
          <w:pPr>
            <w:pStyle w:val="6B5F6E164BD04452AFD21378E8283443"/>
          </w:pPr>
          <w:r w:rsidRPr="000622C5">
            <w:t xml:space="preserve">Margherita </w:t>
          </w:r>
          <w:r w:rsidRPr="000622C5">
            <w:tab/>
            <w:t xml:space="preserve"> $12</w:t>
          </w:r>
        </w:p>
      </w:docPartBody>
    </w:docPart>
    <w:docPart>
      <w:docPartPr>
        <w:name w:val="3520F6313EE44B3BBE3690B481BFE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BC0FB-596C-4C52-A9C4-AC68A548B006}"/>
      </w:docPartPr>
      <w:docPartBody>
        <w:p w:rsidR="00B253AE" w:rsidRDefault="00EA407E" w:rsidP="00EA407E">
          <w:pPr>
            <w:pStyle w:val="3520F6313EE44B3BBE3690B481BFE941"/>
          </w:pPr>
          <w:r w:rsidRPr="00A7483E">
            <w:t>Pomodoro, fresh mozzarella, basil, Grana Padano</w:t>
          </w:r>
        </w:p>
      </w:docPartBody>
    </w:docPart>
    <w:docPart>
      <w:docPartPr>
        <w:name w:val="491AB4CBDDC64F2F98B9B6E6AA5C0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4180D-E834-48CB-9A62-DD5D65C11C57}"/>
      </w:docPartPr>
      <w:docPartBody>
        <w:p w:rsidR="00B253AE" w:rsidRDefault="00EA407E" w:rsidP="00EA407E">
          <w:pPr>
            <w:pStyle w:val="491AB4CBDDC64F2F98B9B6E6AA5C05E8"/>
          </w:pPr>
          <w:r w:rsidRPr="00AB5C7E">
            <w:t>Choose any toppings</w:t>
          </w:r>
          <w:r w:rsidRPr="00AB5C7E">
            <w:tab/>
            <w:t>$15</w:t>
          </w:r>
        </w:p>
      </w:docPartBody>
    </w:docPart>
    <w:docPart>
      <w:docPartPr>
        <w:name w:val="0BC6B9FD442845F3B151EBE1AA174A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E6801-AE56-4FFC-A56B-34D99005BC72}"/>
      </w:docPartPr>
      <w:docPartBody>
        <w:p w:rsidR="00B253AE" w:rsidRDefault="00EA407E" w:rsidP="00EA407E">
          <w:pPr>
            <w:pStyle w:val="0BC6B9FD442845F3B151EBE1AA174A1D"/>
          </w:pPr>
          <w:r w:rsidRPr="00DE35B9">
            <w:t>Pick your size</w:t>
          </w:r>
        </w:p>
      </w:docPartBody>
    </w:docPart>
    <w:docPart>
      <w:docPartPr>
        <w:name w:val="B10328B31D6D486795C9FB246B692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76091-6052-452C-A748-395FABE7A54F}"/>
      </w:docPartPr>
      <w:docPartBody>
        <w:p w:rsidR="00B253AE" w:rsidRDefault="00EA407E" w:rsidP="00EA407E">
          <w:pPr>
            <w:pStyle w:val="B10328B31D6D486795C9FB246B692425"/>
          </w:pPr>
          <w:r w:rsidRPr="00DE35B9">
            <w:t>Pick your cheese</w:t>
          </w:r>
        </w:p>
      </w:docPartBody>
    </w:docPart>
    <w:docPart>
      <w:docPartPr>
        <w:name w:val="94F989D9A7744CA1B25809040D642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0E00-C223-4812-8F4E-66EAD64F97CC}"/>
      </w:docPartPr>
      <w:docPartBody>
        <w:p w:rsidR="00F73B5C" w:rsidRDefault="00720B7E" w:rsidP="00720B7E">
          <w:pPr>
            <w:pStyle w:val="94F989D9A7744CA1B25809040D6428B5"/>
          </w:pPr>
          <w:r w:rsidRPr="00DE35B9">
            <w:t>Pick your crust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Sans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7E"/>
    <w:rsid w:val="00033E53"/>
    <w:rsid w:val="000643E5"/>
    <w:rsid w:val="000A2333"/>
    <w:rsid w:val="0010170C"/>
    <w:rsid w:val="00104AB6"/>
    <w:rsid w:val="00157A65"/>
    <w:rsid w:val="00181A10"/>
    <w:rsid w:val="001B2726"/>
    <w:rsid w:val="001F3F36"/>
    <w:rsid w:val="0022269E"/>
    <w:rsid w:val="002675A3"/>
    <w:rsid w:val="0034523A"/>
    <w:rsid w:val="003E2EC8"/>
    <w:rsid w:val="003E49D5"/>
    <w:rsid w:val="003F2998"/>
    <w:rsid w:val="003F6476"/>
    <w:rsid w:val="004111F7"/>
    <w:rsid w:val="00414A1F"/>
    <w:rsid w:val="00426EC5"/>
    <w:rsid w:val="00466628"/>
    <w:rsid w:val="004B0069"/>
    <w:rsid w:val="004B51B0"/>
    <w:rsid w:val="00514B4D"/>
    <w:rsid w:val="00520301"/>
    <w:rsid w:val="00556DD6"/>
    <w:rsid w:val="00564349"/>
    <w:rsid w:val="005859A3"/>
    <w:rsid w:val="005B7D92"/>
    <w:rsid w:val="005C57B6"/>
    <w:rsid w:val="006975AD"/>
    <w:rsid w:val="006B352C"/>
    <w:rsid w:val="00720B7E"/>
    <w:rsid w:val="00726AC5"/>
    <w:rsid w:val="0073689D"/>
    <w:rsid w:val="00752F02"/>
    <w:rsid w:val="007B17D1"/>
    <w:rsid w:val="007C561A"/>
    <w:rsid w:val="00805555"/>
    <w:rsid w:val="008166AE"/>
    <w:rsid w:val="00821A06"/>
    <w:rsid w:val="00826D7A"/>
    <w:rsid w:val="00861BE7"/>
    <w:rsid w:val="0088144C"/>
    <w:rsid w:val="0088320F"/>
    <w:rsid w:val="008B413E"/>
    <w:rsid w:val="008D4762"/>
    <w:rsid w:val="009050ED"/>
    <w:rsid w:val="009D6B60"/>
    <w:rsid w:val="009D711B"/>
    <w:rsid w:val="009F150C"/>
    <w:rsid w:val="009F7FCE"/>
    <w:rsid w:val="00A442AB"/>
    <w:rsid w:val="00A714BE"/>
    <w:rsid w:val="00A72951"/>
    <w:rsid w:val="00A81613"/>
    <w:rsid w:val="00A81F2D"/>
    <w:rsid w:val="00A95714"/>
    <w:rsid w:val="00AB7FF1"/>
    <w:rsid w:val="00AC0471"/>
    <w:rsid w:val="00B22569"/>
    <w:rsid w:val="00B253AE"/>
    <w:rsid w:val="00B47E01"/>
    <w:rsid w:val="00B50836"/>
    <w:rsid w:val="00BA5428"/>
    <w:rsid w:val="00BF5CA2"/>
    <w:rsid w:val="00C05392"/>
    <w:rsid w:val="00C0638B"/>
    <w:rsid w:val="00C262AB"/>
    <w:rsid w:val="00C775DE"/>
    <w:rsid w:val="00CC520F"/>
    <w:rsid w:val="00DA06DD"/>
    <w:rsid w:val="00DC068A"/>
    <w:rsid w:val="00DD4D45"/>
    <w:rsid w:val="00E17139"/>
    <w:rsid w:val="00E8197E"/>
    <w:rsid w:val="00EA407E"/>
    <w:rsid w:val="00EA4C90"/>
    <w:rsid w:val="00EA63D5"/>
    <w:rsid w:val="00EA6683"/>
    <w:rsid w:val="00EA722D"/>
    <w:rsid w:val="00EF159D"/>
    <w:rsid w:val="00F26486"/>
    <w:rsid w:val="00F340E9"/>
    <w:rsid w:val="00F44BB1"/>
    <w:rsid w:val="00F4649A"/>
    <w:rsid w:val="00F71E5E"/>
    <w:rsid w:val="00F73B5C"/>
    <w:rsid w:val="00F73EFF"/>
    <w:rsid w:val="00FC69AE"/>
    <w:rsid w:val="00FD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269E"/>
    <w:rPr>
      <w:color w:val="808080"/>
    </w:rPr>
  </w:style>
  <w:style w:type="paragraph" w:customStyle="1" w:styleId="19FA3D7E7C184B96AFB84FA92691380C">
    <w:name w:val="19FA3D7E7C184B96AFB84FA92691380C"/>
    <w:rsid w:val="00EA407E"/>
  </w:style>
  <w:style w:type="paragraph" w:customStyle="1" w:styleId="6B5F6E164BD04452AFD21378E8283443">
    <w:name w:val="6B5F6E164BD04452AFD21378E8283443"/>
    <w:rsid w:val="00EA407E"/>
  </w:style>
  <w:style w:type="paragraph" w:customStyle="1" w:styleId="3520F6313EE44B3BBE3690B481BFE941">
    <w:name w:val="3520F6313EE44B3BBE3690B481BFE941"/>
    <w:rsid w:val="00EA407E"/>
  </w:style>
  <w:style w:type="paragraph" w:customStyle="1" w:styleId="491AB4CBDDC64F2F98B9B6E6AA5C05E8">
    <w:name w:val="491AB4CBDDC64F2F98B9B6E6AA5C05E8"/>
    <w:rsid w:val="00EA407E"/>
  </w:style>
  <w:style w:type="paragraph" w:customStyle="1" w:styleId="0BC6B9FD442845F3B151EBE1AA174A1D">
    <w:name w:val="0BC6B9FD442845F3B151EBE1AA174A1D"/>
    <w:rsid w:val="00EA407E"/>
  </w:style>
  <w:style w:type="paragraph" w:customStyle="1" w:styleId="B10328B31D6D486795C9FB246B692425">
    <w:name w:val="B10328B31D6D486795C9FB246B692425"/>
    <w:rsid w:val="00EA407E"/>
  </w:style>
  <w:style w:type="paragraph" w:customStyle="1" w:styleId="94F989D9A7744CA1B25809040D6428B5">
    <w:name w:val="94F989D9A7744CA1B25809040D6428B5"/>
    <w:rsid w:val="00720B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66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D1C24"/>
      </a:accent1>
      <a:accent2>
        <a:srgbClr val="ABBEE9"/>
      </a:accent2>
      <a:accent3>
        <a:srgbClr val="F2ECE1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1">
      <a:majorFont>
        <a:latin typeface="Source Sans Pro" pitchFamily="0" charset="1"/>
        <a:ea typeface=""/>
        <a:cs typeface=""/>
      </a:majorFont>
      <a:minorFont>
        <a:latin typeface="Source Sans Pro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2a266b9fa9a230c5a512669d8b298c3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ddc33fff6b14141ee5c74a0d29ea6a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B8F324-40A4-487F-8A3F-23A4BA1AFB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8EB8D1-8BB2-477C-AF2A-22D5792D6F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BF94CE-9930-4D53-BDBF-05F80553706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30E35777-2543-42CD-864E-4C6ADE7FE4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Pizza menu </Template>
  <TotalTime>426</TotalTime>
  <Application>LibreOffice/26.2.1.2$Windows_X86_64 LibreOffice_project/620$Build-2</Application>
  <AppVersion>15.0000</AppVersion>
  <Pages>5</Pages>
  <Words>1551</Words>
  <Characters>8227</Characters>
  <CharactersWithSpaces>9710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2024-02-18T20:32:00Z</dcterms:created>
  <dc:creator/>
  <dc:description/>
  <dc:language>en-CA</dc:language>
  <cp:lastModifiedBy/>
  <cp:lastPrinted>2026-07-28T15:50:39Z</cp:lastPrinted>
  <dcterms:modified xsi:type="dcterms:W3CDTF">2026-07-29T09:32:07Z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d9fe1010-a2a1-44ec-b0ba-2066ea8be04f</vt:lpwstr>
  </property>
</Properties>
</file>